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CE7CA3" w14:paraId="56DB79C0" w14:textId="77777777" w:rsidTr="00654ACE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E6CEB5F" w14:textId="623376C1" w:rsidR="004B7E44" w:rsidRPr="00CE7CA3" w:rsidRDefault="004B7E44" w:rsidP="00654ACE">
            <w:pPr>
              <w:bidi/>
              <w:rPr>
                <w:rFonts w:ascii="Calibri" w:hAnsi="Calibri" w:cs="Calibri"/>
              </w:rPr>
            </w:pPr>
            <w:r w:rsidRPr="00CE7CA3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19E948B7" wp14:editId="523AF59E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4D5ED5" w14:textId="77777777" w:rsidR="00654ACE" w:rsidRPr="00654ACE" w:rsidRDefault="00654ACE" w:rsidP="00654ACE">
                                  <w:pPr>
                                    <w:pStyle w:val="Title"/>
                                  </w:pPr>
                                  <w:r w:rsidRPr="00654ACE">
                                    <w:rPr>
                                      <w:bCs/>
                                      <w:sz w:val="72"/>
                                      <w:szCs w:val="32"/>
                                    </w:rPr>
                                    <w:t xml:space="preserve">Entity Framework on </w:t>
                                  </w:r>
                                  <w:r w:rsidRPr="00654ACE">
                                    <w:rPr>
                                      <w:bCs/>
                                    </w:rPr>
                                    <w:t>Asp.net</w:t>
                                  </w:r>
                                </w:p>
                                <w:p w14:paraId="5593F473" w14:textId="62FF1ECC" w:rsidR="004B7E44" w:rsidRPr="004B7E44" w:rsidRDefault="004B7E44" w:rsidP="004B7E44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9E948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704D5ED5" w14:textId="77777777" w:rsidR="00654ACE" w:rsidRPr="00654ACE" w:rsidRDefault="00654ACE" w:rsidP="00654ACE">
                            <w:pPr>
                              <w:pStyle w:val="Title"/>
                            </w:pPr>
                            <w:r w:rsidRPr="00654ACE">
                              <w:rPr>
                                <w:bCs/>
                                <w:sz w:val="72"/>
                                <w:szCs w:val="32"/>
                              </w:rPr>
                              <w:t xml:space="preserve">Entity Framework on </w:t>
                            </w:r>
                            <w:r w:rsidRPr="00654ACE">
                              <w:rPr>
                                <w:bCs/>
                              </w:rPr>
                              <w:t>Asp.net</w:t>
                            </w:r>
                          </w:p>
                          <w:p w14:paraId="5593F473" w14:textId="62FF1ECC" w:rsidR="004B7E44" w:rsidRPr="004B7E44" w:rsidRDefault="004B7E44" w:rsidP="004B7E44">
                            <w:pPr>
                              <w:pStyle w:val="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38E87B6" w14:textId="60FD46F1" w:rsidR="004B7E44" w:rsidRPr="00CE7CA3" w:rsidRDefault="004B7E44" w:rsidP="00654ACE">
            <w:pPr>
              <w:bidi/>
              <w:rPr>
                <w:rFonts w:ascii="Calibri" w:hAnsi="Calibri" w:cs="Calibri"/>
              </w:rPr>
            </w:pPr>
          </w:p>
          <w:p w14:paraId="7DF90FAE" w14:textId="6D5A36EB" w:rsidR="004B7E44" w:rsidRPr="00CE7CA3" w:rsidRDefault="004B7E44" w:rsidP="00654ACE">
            <w:pPr>
              <w:bidi/>
              <w:rPr>
                <w:rFonts w:ascii="Calibri" w:hAnsi="Calibri" w:cs="Calibri"/>
              </w:rPr>
            </w:pPr>
            <w:r w:rsidRPr="00CE7CA3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700E38CD" wp14:editId="6CA6135F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05A27B" w14:textId="1B6056DC" w:rsidR="004B7E44" w:rsidRPr="00654ACE" w:rsidRDefault="000A0CA6" w:rsidP="00654ACE">
                                  <w:pPr>
                                    <w:pStyle w:val="Subtitle"/>
                                    <w:bidi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A0CA6">
                                    <w:rPr>
                                      <w:sz w:val="28"/>
                                      <w:szCs w:val="28"/>
                                    </w:rPr>
                                    <w:t>In this presentation, we will learn about the concept of Entity Framework in Asp.net and examine its key components and usage</w:t>
                                  </w:r>
                                  <w:r w:rsidRPr="000A0CA6"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0E38C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6605A27B" w14:textId="1B6056DC" w:rsidR="004B7E44" w:rsidRPr="00654ACE" w:rsidRDefault="000A0CA6" w:rsidP="00654ACE">
                            <w:pPr>
                              <w:pStyle w:val="Subtitle"/>
                              <w:bidi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A0CA6">
                              <w:rPr>
                                <w:sz w:val="28"/>
                                <w:szCs w:val="28"/>
                              </w:rPr>
                              <w:t>In this presentation, we will learn about the concept of Entity Framework in Asp.net and examine its key components and usage</w:t>
                            </w:r>
                            <w:r w:rsidRPr="000A0CA6">
                              <w:rPr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CE7CA3" w14:paraId="7A038D2E" w14:textId="77777777" w:rsidTr="00654ACE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DA9830" w14:textId="6D89EDD2" w:rsidR="004B7E44" w:rsidRPr="00CE7CA3" w:rsidRDefault="004B7E44" w:rsidP="00654ACE">
            <w:pPr>
              <w:bidi/>
              <w:rPr>
                <w:rFonts w:ascii="Calibri" w:hAnsi="Calibri" w:cs="Calibri"/>
                <w:noProof/>
              </w:rPr>
            </w:pPr>
            <w:r w:rsidRPr="00CE7CA3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3A421853" wp14:editId="3AF213B7">
                      <wp:extent cx="2842054" cy="859790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8597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61E743" w14:textId="322D8CF7" w:rsidR="004B7E44" w:rsidRDefault="00654ACE" w:rsidP="004B7E44">
                                  <w:pPr>
                                    <w:pStyle w:val="Heading1"/>
                                  </w:pPr>
                                  <w:r>
                                    <w:t>Amirshayan Jalili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421853" id="Text Box 6" o:spid="_x0000_s1028" type="#_x0000_t202" style="width:223.8pt;height:6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ayLHAIAADMEAAAOAAAAZHJzL2Uyb0RvYy54bWysU01vGyEQvVfqf0Dc6127dmKvvI7cRK4q&#10;RUkkJ8oZs+BFYhkK2Lvur+/A+ktpT1UvMDDDfLz3mN91jSZ74bwCU9LhIKdEGA6VMtuSvr2uvkwp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" filled="f" stroked="f" strokeweight=".5pt">
                      <v:textbox>
                        <w:txbxContent>
                          <w:p w14:paraId="3D61E743" w14:textId="322D8CF7" w:rsidR="004B7E44" w:rsidRDefault="00654ACE" w:rsidP="004B7E44">
                            <w:pPr>
                              <w:pStyle w:val="Heading1"/>
                            </w:pPr>
                            <w:r>
                              <w:t>Amirshayan Jalili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90D3052" w14:textId="0DEDA84F" w:rsidR="004B7E44" w:rsidRPr="00CE7CA3" w:rsidRDefault="004B7E44" w:rsidP="00654ACE">
            <w:pPr>
              <w:bidi/>
              <w:rPr>
                <w:rFonts w:ascii="Calibri" w:hAnsi="Calibri" w:cs="Calibri"/>
                <w:noProof/>
              </w:rPr>
            </w:pPr>
            <w:r w:rsidRPr="00CE7CA3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26DDB30D" wp14:editId="222AB13F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9669F7" w14:textId="54BA213D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6DDB30D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789669F7" w14:textId="54BA213D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CE7CA3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5ADE8837" wp14:editId="35E61BED">
                      <wp:extent cx="2447925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79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C3E5B" w14:textId="5EEA9A4D" w:rsidR="004B7E44" w:rsidRDefault="00654ACE" w:rsidP="004B7E44">
                                  <w:r>
                                    <w:t>09101943345</w:t>
                                  </w:r>
                                </w:p>
                                <w:p w14:paraId="0B712EE2" w14:textId="218995A1" w:rsidR="004B7E44" w:rsidRDefault="00000000" w:rsidP="004B7E44">
                                  <w:hyperlink r:id="rId7" w:history="1">
                                    <w:r w:rsidR="00654ACE" w:rsidRPr="00665065">
                                      <w:rPr>
                                        <w:rStyle w:val="Hyperlink"/>
                                      </w:rPr>
                                      <w:t>Shayan138190@gmail.com</w:t>
                                    </w:r>
                                  </w:hyperlink>
                                </w:p>
                                <w:p w14:paraId="01D493B3" w14:textId="77777777" w:rsidR="00654ACE" w:rsidRPr="004B7E44" w:rsidRDefault="00654ACE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DE8837" id="Text Box 10" o:spid="_x0000_s1030" type="#_x0000_t202" style="width:192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" filled="f" stroked="f" strokeweight=".5pt">
                      <v:textbox>
                        <w:txbxContent>
                          <w:p w14:paraId="7A7C3E5B" w14:textId="5EEA9A4D" w:rsidR="004B7E44" w:rsidRDefault="00654ACE" w:rsidP="004B7E44">
                            <w:r>
                              <w:t>09101943345</w:t>
                            </w:r>
                          </w:p>
                          <w:p w14:paraId="0B712EE2" w14:textId="218995A1" w:rsidR="004B7E44" w:rsidRDefault="00000000" w:rsidP="004B7E44">
                            <w:hyperlink r:id="rId8" w:history="1">
                              <w:r w:rsidR="00654ACE" w:rsidRPr="00665065">
                                <w:rPr>
                                  <w:rStyle w:val="Hyperlink"/>
                                </w:rPr>
                                <w:t>Shayan138190@gmail.com</w:t>
                              </w:r>
                            </w:hyperlink>
                          </w:p>
                          <w:p w14:paraId="01D493B3" w14:textId="77777777" w:rsidR="00654ACE" w:rsidRPr="004B7E44" w:rsidRDefault="00654ACE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54C2447" w14:textId="288F0EE9" w:rsidR="004B7E44" w:rsidRPr="00CE7CA3" w:rsidRDefault="004B7E44" w:rsidP="00233017">
      <w:pPr>
        <w:bidi/>
        <w:ind w:left="720"/>
        <w:rPr>
          <w:rFonts w:ascii="Calibri" w:hAnsi="Calibri" w:cs="Calibri"/>
        </w:rPr>
      </w:pPr>
      <w:r w:rsidRPr="00CE7CA3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F74608C" wp14:editId="661EC62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tail of city buildings in black&amp;whi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CA3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74BDE2B" wp14:editId="27D9A47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5A43A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CE7CA3">
        <w:rPr>
          <w:rFonts w:ascii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6CB1996F" wp14:editId="402EBDA3">
            <wp:simplePos x="0" y="0"/>
            <wp:positionH relativeFrom="column">
              <wp:posOffset>-93980</wp:posOffset>
            </wp:positionH>
            <wp:positionV relativeFrom="paragraph">
              <wp:posOffset>8037830</wp:posOffset>
            </wp:positionV>
            <wp:extent cx="1574165" cy="683260"/>
            <wp:effectExtent l="0" t="0" r="6985" b="2540"/>
            <wp:wrapSquare wrapText="bothSides"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8C0B1" w14:textId="133BB6BF" w:rsidR="004B7E44" w:rsidRPr="00CE7CA3" w:rsidRDefault="00233017" w:rsidP="00654ACE">
      <w:pPr>
        <w:bidi/>
        <w:spacing w:after="200"/>
        <w:ind w:left="720"/>
        <w:rPr>
          <w:rFonts w:ascii="Calibri" w:hAnsi="Calibri" w:cs="Calibri"/>
        </w:rPr>
      </w:pPr>
      <w:r w:rsidRPr="00CE7CA3">
        <w:rPr>
          <w:rFonts w:ascii="Calibri" w:hAnsi="Calibri" w:cs="Calibri"/>
          <w:noProof/>
        </w:rPr>
        <w:drawing>
          <wp:anchor distT="0" distB="0" distL="114300" distR="114300" simplePos="0" relativeHeight="251661312" behindDoc="0" locked="0" layoutInCell="1" allowOverlap="1" wp14:anchorId="605E141D" wp14:editId="45A3CCC9">
            <wp:simplePos x="0" y="0"/>
            <wp:positionH relativeFrom="margin">
              <wp:align>right</wp:align>
            </wp:positionH>
            <wp:positionV relativeFrom="paragraph">
              <wp:posOffset>8087109</wp:posOffset>
            </wp:positionV>
            <wp:extent cx="488950" cy="857885"/>
            <wp:effectExtent l="0" t="0" r="6350" b="0"/>
            <wp:wrapSquare wrapText="bothSides"/>
            <wp:docPr id="4" name="Picture 3" descr="A blue and black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B42B10-775B-00F1-DA64-0EBAB160BE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blue and black logo&#10;&#10;Description automatically generated">
                      <a:extLst>
                        <a:ext uri="{FF2B5EF4-FFF2-40B4-BE49-F238E27FC236}">
                          <a16:creationId xmlns:a16="http://schemas.microsoft.com/office/drawing/2014/main" id="{51B42B10-775B-00F1-DA64-0EBAB160BE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CE7CA3">
        <w:rPr>
          <w:rFonts w:ascii="Calibri" w:hAnsi="Calibri" w:cs="Calibri"/>
        </w:rPr>
        <w:br w:type="page"/>
      </w:r>
    </w:p>
    <w:p w14:paraId="234D6345" w14:textId="12C2AFB2" w:rsidR="004B7E44" w:rsidRPr="00CE7CA3" w:rsidRDefault="00654ACE" w:rsidP="00654ACE">
      <w:pPr>
        <w:ind w:left="720"/>
        <w:rPr>
          <w:rFonts w:ascii="Calibri" w:hAnsi="Calibri" w:cs="Calibri"/>
          <w:b/>
          <w:bCs/>
          <w:color w:val="0070C0"/>
          <w:sz w:val="40"/>
          <w:szCs w:val="40"/>
          <w:rtl/>
          <w:lang w:bidi="fa-IR"/>
        </w:rPr>
      </w:pPr>
      <w:r w:rsidRPr="00CE7CA3">
        <w:rPr>
          <w:rFonts w:ascii="Calibri" w:hAnsi="Calibri" w:cs="Calibri"/>
          <w:b/>
          <w:bCs/>
          <w:color w:val="0070C0"/>
          <w:sz w:val="40"/>
          <w:szCs w:val="40"/>
          <w:rtl/>
          <w:lang w:bidi="fa-IR"/>
        </w:rPr>
        <w:lastRenderedPageBreak/>
        <w:t>History</w:t>
      </w:r>
    </w:p>
    <w:p w14:paraId="2D08983E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auto"/>
          <w:rtl/>
          <w:lang w:bidi="fa-IR"/>
        </w:rPr>
      </w:pPr>
    </w:p>
    <w:p w14:paraId="53A3D96D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auto"/>
          <w:rtl/>
          <w:lang w:bidi="fa-IR"/>
        </w:rPr>
      </w:pPr>
    </w:p>
    <w:p w14:paraId="6E4045AB" w14:textId="77777777" w:rsidR="00654ACE" w:rsidRPr="00CE7CA3" w:rsidRDefault="00654ACE" w:rsidP="00654ACE">
      <w:pPr>
        <w:ind w:left="720"/>
        <w:rPr>
          <w:rFonts w:ascii="Calibri" w:eastAsia="Times New Roman" w:hAnsi="Calibri" w:cs="Calibri"/>
          <w:color w:val="161718" w:themeColor="text1"/>
          <w:szCs w:val="28"/>
        </w:rPr>
      </w:pPr>
      <w:r w:rsidRPr="00CE7CA3">
        <w:rPr>
          <w:rFonts w:ascii="Calibri" w:hAnsi="Calibri" w:cs="Calibri"/>
          <w:color w:val="161718" w:themeColor="text1"/>
          <w:szCs w:val="28"/>
          <w:rtl/>
        </w:rPr>
        <w:t xml:space="preserve">provided </w:t>
      </w:r>
      <w:r w:rsidRPr="00CE7CA3">
        <w:rPr>
          <w:rFonts w:ascii="Calibri" w:hAnsi="Calibri" w:cs="Calibri"/>
          <w:color w:val="161718" w:themeColor="text1"/>
          <w:szCs w:val="28"/>
        </w:rPr>
        <w:t xml:space="preserve">RDO </w:t>
      </w:r>
      <w:r w:rsidRPr="00CE7CA3">
        <w:rPr>
          <w:rFonts w:ascii="Calibri" w:hAnsi="Calibri" w:cs="Calibri"/>
          <w:color w:val="161718" w:themeColor="text1"/>
          <w:szCs w:val="28"/>
          <w:rtl/>
        </w:rPr>
        <w:t xml:space="preserve">, </w:t>
      </w:r>
      <w:r w:rsidRPr="00CE7CA3">
        <w:rPr>
          <w:rFonts w:ascii="Calibri" w:hAnsi="Calibri" w:cs="Calibri"/>
          <w:color w:val="161718" w:themeColor="text1"/>
          <w:szCs w:val="28"/>
        </w:rPr>
        <w:t xml:space="preserve">ADO </w:t>
      </w:r>
      <w:r w:rsidRPr="00CE7CA3">
        <w:rPr>
          <w:rFonts w:ascii="Calibri" w:hAnsi="Calibri" w:cs="Calibri"/>
          <w:color w:val="161718" w:themeColor="text1"/>
          <w:szCs w:val="28"/>
          <w:rtl/>
        </w:rPr>
        <w:t xml:space="preserve">and </w:t>
      </w:r>
      <w:r w:rsidRPr="00CE7CA3">
        <w:rPr>
          <w:rFonts w:ascii="Calibri" w:hAnsi="Calibri" w:cs="Calibri"/>
          <w:color w:val="161718" w:themeColor="text1"/>
          <w:szCs w:val="28"/>
        </w:rPr>
        <w:t xml:space="preserve">ADO.NET </w:t>
      </w:r>
      <w:r w:rsidRPr="00CE7CA3">
        <w:rPr>
          <w:rFonts w:ascii="Calibri" w:hAnsi="Calibri" w:cs="Calibri"/>
          <w:color w:val="161718" w:themeColor="text1"/>
          <w:szCs w:val="28"/>
          <w:rtl/>
        </w:rPr>
        <w:t xml:space="preserve">technologies before introducing </w:t>
      </w:r>
      <w:r w:rsidRPr="00CE7CA3">
        <w:rPr>
          <w:rFonts w:ascii="Calibri" w:hAnsi="Calibri" w:cs="Calibri"/>
          <w:color w:val="161718" w:themeColor="text1"/>
          <w:szCs w:val="28"/>
        </w:rPr>
        <w:t xml:space="preserve">Entity Framework . </w:t>
      </w:r>
      <w:hyperlink r:id="rId13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With the expansion of object orientation and the need of programmers to convert data into objects, Microsoft </w:t>
        </w:r>
      </w:hyperlink>
      <w:hyperlink r:id="rId14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developed </w:t>
        </w:r>
      </w:hyperlink>
      <w:hyperlink r:id="rId15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ADO.NET technology and the possibilities</w:t>
        </w:r>
      </w:hyperlink>
      <w:hyperlink r:id="rId16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17" w:history="1"/>
      <w:hyperlink r:id="rId18" w:history="1">
        <w:proofErr w:type="spellStart"/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Linq</w:t>
        </w:r>
        <w:proofErr w:type="spellEnd"/>
      </w:hyperlink>
      <w:hyperlink r:id="rId19" w:history="1"/>
      <w:hyperlink r:id="rId20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21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and then </w:t>
        </w:r>
      </w:hyperlink>
      <w:hyperlink r:id="rId22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presented </w:t>
        </w:r>
      </w:hyperlink>
      <w:hyperlink r:id="rId23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Entity Framework for better interaction with object-oriented </w:t>
        </w:r>
      </w:hyperlink>
      <w:hyperlink r:id="rId2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32BD9A8C" w14:textId="77777777" w:rsidR="00654ACE" w:rsidRPr="00CE7CA3" w:rsidRDefault="00000000" w:rsidP="00654ACE">
      <w:pPr>
        <w:ind w:left="720"/>
        <w:rPr>
          <w:rFonts w:ascii="Calibri" w:hAnsi="Calibri" w:cs="Calibri"/>
          <w:color w:val="161718" w:themeColor="text1"/>
          <w:szCs w:val="28"/>
        </w:rPr>
      </w:pPr>
      <w:hyperlink r:id="rId25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Framework is a very powerful and </w:t>
        </w:r>
      </w:hyperlink>
      <w:hyperlink r:id="rId2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popular </w:t>
        </w:r>
      </w:hyperlink>
      <w:hyperlink r:id="rId2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framework </w:t>
        </w:r>
      </w:hyperlink>
      <w:hyperlink r:id="rId28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that provides you with many features </w:t>
        </w:r>
      </w:hyperlink>
      <w:hyperlink r:id="rId2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30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The new version of this </w:t>
        </w:r>
      </w:hyperlink>
      <w:hyperlink r:id="rId3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that </w:t>
        </w:r>
      </w:hyperlink>
      <w:hyperlink r:id="rId32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widely used by developers today </w:t>
        </w:r>
      </w:hyperlink>
      <w:hyperlink r:id="rId33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</w:t>
        </w:r>
      </w:hyperlink>
      <w:hyperlink r:id="rId34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Framework Core </w:t>
        </w:r>
      </w:hyperlink>
      <w:hyperlink r:id="rId3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2EDEB637" w14:textId="77777777" w:rsidR="00654ACE" w:rsidRPr="00CE7CA3" w:rsidRDefault="00000000" w:rsidP="00654ACE">
      <w:pPr>
        <w:ind w:left="720"/>
        <w:rPr>
          <w:rFonts w:ascii="Calibri" w:hAnsi="Calibri" w:cs="Calibri"/>
          <w:color w:val="161718" w:themeColor="text1"/>
          <w:szCs w:val="28"/>
        </w:rPr>
      </w:pPr>
      <w:hyperlink r:id="rId3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The initial version of </w:t>
        </w:r>
      </w:hyperlink>
      <w:hyperlink r:id="rId3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Framework </w:t>
        </w:r>
      </w:hyperlink>
      <w:hyperlink r:id="rId38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was released </w:t>
        </w:r>
      </w:hyperlink>
      <w:hyperlink r:id="rId39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</w:t>
        </w:r>
      </w:hyperlink>
      <w:hyperlink r:id="rId40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.NET 3.5 Service Pack 1 </w:t>
        </w:r>
      </w:hyperlink>
      <w:hyperlink r:id="rId4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and </w:t>
        </w:r>
      </w:hyperlink>
      <w:hyperlink r:id="rId42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Visual Studio 2008 SP1 , which was in August 2008 </w:t>
        </w:r>
      </w:hyperlink>
      <w:hyperlink r:id="rId43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This release </w:t>
      </w:r>
      <w:hyperlink r:id="rId44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provided </w:t>
        </w:r>
      </w:hyperlink>
      <w:hyperlink r:id="rId45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initial support for </w:t>
        </w:r>
      </w:hyperlink>
      <w:hyperlink r:id="rId4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O/RM </w:t>
        </w:r>
      </w:hyperlink>
      <w:hyperlink r:id="rId4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using the </w:t>
        </w:r>
      </w:hyperlink>
      <w:hyperlink r:id="rId48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Database First workflow </w:t>
        </w:r>
      </w:hyperlink>
      <w:hyperlink r:id="rId4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31012F27" w14:textId="77777777" w:rsidR="00654ACE" w:rsidRPr="00CE7CA3" w:rsidRDefault="00000000" w:rsidP="00654ACE">
      <w:pPr>
        <w:ind w:left="720"/>
        <w:rPr>
          <w:rFonts w:ascii="Calibri" w:hAnsi="Calibri" w:cs="Calibri"/>
          <w:color w:val="161718" w:themeColor="text1"/>
          <w:szCs w:val="28"/>
        </w:rPr>
      </w:pPr>
      <w:hyperlink r:id="rId50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With the release of </w:t>
        </w:r>
      </w:hyperlink>
      <w:hyperlink r:id="rId51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EF4.1 </w:t>
        </w:r>
      </w:hyperlink>
      <w:hyperlink r:id="rId52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, this framework is available as the </w:t>
        </w:r>
      </w:hyperlink>
      <w:hyperlink r:id="rId53" w:tgtFrame="_blank" w:history="1">
        <w:proofErr w:type="spellStart"/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EntityFramework</w:t>
        </w:r>
        <w:proofErr w:type="spellEnd"/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54" w:tgtFrame="_blank" w:history="1"/>
      <w:hyperlink r:id="rId5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NuGet package</w:t>
        </w:r>
      </w:hyperlink>
      <w:hyperlink r:id="rId56" w:tgtFrame="_blank" w:history="1"/>
      <w:hyperlink r:id="rId57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It was released that </w:t>
        </w:r>
      </w:hyperlink>
      <w:hyperlink r:id="rId58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</w:t>
        </w:r>
      </w:hyperlink>
      <w:hyperlink r:id="rId5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currently one of the most popular packages on </w:t>
        </w:r>
      </w:hyperlink>
      <w:hyperlink r:id="rId60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NuGet.org </w:t>
        </w:r>
      </w:hyperlink>
      <w:hyperlink r:id="rId61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62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Between versions 4.1 and 5.0, the </w:t>
        </w:r>
      </w:hyperlink>
      <w:hyperlink r:id="rId63" w:tgtFrame="_blank" w:history="1">
        <w:proofErr w:type="spellStart"/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EntityFramework</w:t>
        </w:r>
        <w:proofErr w:type="spellEnd"/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64" w:tgtFrame="_blank" w:history="1"/>
      <w:hyperlink r:id="rId6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NuGet package</w:t>
        </w:r>
      </w:hyperlink>
      <w:hyperlink r:id="rId66" w:tgtFrame="_blank" w:history="1"/>
      <w:hyperlink r:id="rId67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It extended the </w:t>
        </w:r>
      </w:hyperlink>
      <w:hyperlink r:id="rId68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</w:t>
        </w:r>
      </w:hyperlink>
      <w:hyperlink r:id="rId6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libraries </w:t>
        </w:r>
      </w:hyperlink>
      <w:hyperlink r:id="rId70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released </w:t>
        </w:r>
      </w:hyperlink>
      <w:hyperlink r:id="rId71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as part of </w:t>
        </w:r>
      </w:hyperlink>
      <w:hyperlink r:id="rId72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.NET Framework </w:t>
        </w:r>
      </w:hyperlink>
      <w:hyperlink r:id="rId73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157AB679" w14:textId="77777777" w:rsidR="00654ACE" w:rsidRPr="00CE7CA3" w:rsidRDefault="00000000" w:rsidP="00654ACE">
      <w:pPr>
        <w:ind w:left="720"/>
        <w:rPr>
          <w:rFonts w:ascii="Calibri" w:hAnsi="Calibri" w:cs="Calibri"/>
          <w:color w:val="161718" w:themeColor="text1"/>
          <w:szCs w:val="28"/>
        </w:rPr>
      </w:pPr>
      <w:hyperlink r:id="rId74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Starting with version 6, </w:t>
        </w:r>
      </w:hyperlink>
      <w:hyperlink r:id="rId7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</w:t>
        </w:r>
      </w:hyperlink>
      <w:hyperlink r:id="rId76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became an open source project and </w:t>
        </w:r>
      </w:hyperlink>
      <w:hyperlink r:id="rId77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was also completely separated from </w:t>
        </w:r>
      </w:hyperlink>
      <w:hyperlink r:id="rId78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.NET Framework </w:t>
        </w:r>
      </w:hyperlink>
      <w:hyperlink r:id="rId7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80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means that when you package </w:t>
        </w:r>
      </w:hyperlink>
      <w:hyperlink r:id="rId8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NuGet </w:t>
        </w:r>
      </w:hyperlink>
      <w:hyperlink r:id="rId82" w:history="1"/>
      <w:hyperlink r:id="rId83" w:history="1">
        <w:proofErr w:type="spellStart"/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EntityFramework</w:t>
        </w:r>
        <w:proofErr w:type="spellEnd"/>
      </w:hyperlink>
      <w:hyperlink r:id="rId84" w:history="1"/>
      <w:hyperlink r:id="rId85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8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When you add version 6 to an application, </w:t>
        </w:r>
      </w:hyperlink>
      <w:hyperlink r:id="rId8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you get a complete version of the </w:t>
        </w:r>
      </w:hyperlink>
      <w:hyperlink r:id="rId88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library that does not depend on the </w:t>
        </w:r>
      </w:hyperlink>
      <w:hyperlink r:id="rId89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components that </w:t>
        </w:r>
      </w:hyperlink>
      <w:hyperlink r:id="rId90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are released </w:t>
        </w:r>
      </w:hyperlink>
      <w:hyperlink r:id="rId9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as part of </w:t>
        </w:r>
      </w:hyperlink>
      <w:hyperlink r:id="rId92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.NET Framework </w:t>
        </w:r>
      </w:hyperlink>
      <w:hyperlink r:id="rId93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94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slightly increased the speed of development and delivery of new features </w:t>
        </w:r>
      </w:hyperlink>
      <w:hyperlink r:id="rId9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1FB7087D" w14:textId="77777777" w:rsidR="00654ACE" w:rsidRPr="00CE7CA3" w:rsidRDefault="00000000" w:rsidP="00654ACE">
      <w:pPr>
        <w:ind w:left="720"/>
        <w:rPr>
          <w:rFonts w:ascii="Calibri" w:hAnsi="Calibri" w:cs="Calibri"/>
          <w:color w:val="161718" w:themeColor="text1"/>
          <w:szCs w:val="28"/>
        </w:rPr>
      </w:pPr>
      <w:hyperlink r:id="rId9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June 2016, </w:t>
        </w:r>
      </w:hyperlink>
      <w:hyperlink r:id="rId9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Core 1.0 </w:t>
        </w:r>
      </w:hyperlink>
      <w:hyperlink r:id="rId98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was released </w:t>
        </w:r>
      </w:hyperlink>
      <w:hyperlink r:id="rId9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00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Core is based on a new code base and </w:t>
        </w:r>
      </w:hyperlink>
      <w:hyperlink r:id="rId10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designed </w:t>
        </w:r>
      </w:hyperlink>
      <w:hyperlink r:id="rId102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as a lighter and extensible version of </w:t>
        </w:r>
      </w:hyperlink>
      <w:hyperlink r:id="rId103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</w:t>
        </w:r>
      </w:hyperlink>
      <w:hyperlink r:id="rId104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05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Core is </w:t>
        </w:r>
      </w:hyperlink>
      <w:hyperlink r:id="rId10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currently </w:t>
        </w:r>
      </w:hyperlink>
      <w:hyperlink r:id="rId10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the main development focus for the </w:t>
        </w:r>
      </w:hyperlink>
      <w:hyperlink r:id="rId108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Framework team </w:t>
        </w:r>
      </w:hyperlink>
      <w:hyperlink r:id="rId109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at Microsoft </w:t>
        </w:r>
      </w:hyperlink>
      <w:hyperlink r:id="rId110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1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means that no new features </w:t>
        </w:r>
      </w:hyperlink>
      <w:hyperlink r:id="rId112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are planned for </w:t>
        </w:r>
      </w:hyperlink>
      <w:hyperlink r:id="rId113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EF6 </w:t>
        </w:r>
      </w:hyperlink>
      <w:hyperlink r:id="rId114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15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However, </w:t>
        </w:r>
      </w:hyperlink>
      <w:hyperlink r:id="rId116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EF6 </w:t>
        </w:r>
      </w:hyperlink>
      <w:hyperlink r:id="rId117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still maintained as an open source project and a product supported by Microsoft </w:t>
        </w:r>
      </w:hyperlink>
      <w:hyperlink r:id="rId118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567D2C7A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auto"/>
          <w:rtl/>
          <w:lang w:bidi="fa-IR"/>
        </w:rPr>
      </w:pPr>
    </w:p>
    <w:p w14:paraId="6AE62368" w14:textId="77777777" w:rsidR="00E94B5F" w:rsidRPr="00CE7CA3" w:rsidRDefault="00E94B5F" w:rsidP="00654ACE">
      <w:pPr>
        <w:bidi/>
        <w:ind w:left="720"/>
        <w:rPr>
          <w:rFonts w:ascii="Calibri" w:hAnsi="Calibri" w:cs="Calibri"/>
          <w:rtl/>
        </w:rPr>
      </w:pPr>
    </w:p>
    <w:p w14:paraId="5632AC19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50CBDC12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5518E67E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7BAA70F5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59C7B9E6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7A053EDE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4879390C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0A309AFC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3B1BEB22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0B585C4A" w14:textId="71F23625" w:rsidR="00654ACE" w:rsidRPr="00654ACE" w:rsidRDefault="00654ACE" w:rsidP="00654ACE">
      <w:pPr>
        <w:ind w:left="720"/>
        <w:rPr>
          <w:rFonts w:ascii="Calibri" w:hAnsi="Calibri" w:cs="Calibri"/>
          <w:color w:val="0070C0"/>
          <w:sz w:val="40"/>
          <w:szCs w:val="40"/>
        </w:rPr>
      </w:pPr>
      <w:r w:rsidRPr="00654ACE">
        <w:rPr>
          <w:rFonts w:ascii="Calibri" w:hAnsi="Calibri" w:cs="Calibri"/>
          <w:color w:val="0070C0"/>
          <w:sz w:val="40"/>
          <w:szCs w:val="40"/>
        </w:rPr>
        <w:t xml:space="preserve">ORM </w:t>
      </w:r>
      <w:r w:rsidRPr="00654ACE">
        <w:rPr>
          <w:rFonts w:ascii="Calibri" w:hAnsi="Calibri" w:cs="Calibri"/>
          <w:color w:val="0070C0"/>
          <w:sz w:val="40"/>
          <w:szCs w:val="40"/>
          <w:rtl/>
          <w:lang w:bidi="fa-IR"/>
        </w:rPr>
        <w:t xml:space="preserve">or </w:t>
      </w:r>
      <w:r w:rsidRPr="00654ACE">
        <w:rPr>
          <w:rFonts w:ascii="Calibri" w:hAnsi="Calibri" w:cs="Calibri"/>
          <w:color w:val="0070C0"/>
          <w:sz w:val="40"/>
          <w:szCs w:val="40"/>
        </w:rPr>
        <w:t>Object Relational Mapping</w:t>
      </w:r>
    </w:p>
    <w:p w14:paraId="7617A926" w14:textId="77777777" w:rsidR="00654ACE" w:rsidRPr="00CE7CA3" w:rsidRDefault="00654ACE" w:rsidP="00654ACE">
      <w:pPr>
        <w:bidi/>
        <w:ind w:left="720"/>
        <w:rPr>
          <w:rFonts w:ascii="Calibri" w:hAnsi="Calibri" w:cs="Calibri"/>
          <w:rtl/>
        </w:rPr>
      </w:pPr>
    </w:p>
    <w:p w14:paraId="09999E69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161718" w:themeColor="text1"/>
          <w:szCs w:val="28"/>
          <w:rtl/>
        </w:rPr>
      </w:pPr>
    </w:p>
    <w:p w14:paraId="50728A56" w14:textId="77777777" w:rsidR="00654ACE" w:rsidRPr="00CE7CA3" w:rsidRDefault="00000000" w:rsidP="00654AC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161718" w:themeColor="text1"/>
          <w:sz w:val="28"/>
          <w:szCs w:val="28"/>
        </w:rPr>
      </w:pPr>
      <w:hyperlink r:id="rId119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Object-Relational Mapping </w:t>
        </w:r>
      </w:hyperlink>
      <w:hyperlink r:id="rId120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or </w:t>
        </w:r>
      </w:hyperlink>
      <w:hyperlink r:id="rId121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ORM </w:t>
        </w:r>
      </w:hyperlink>
      <w:hyperlink r:id="rId122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a programming technique in computer science that is used to transform data between a relational database and an object-oriented programming </w:t>
        </w:r>
      </w:hyperlink>
      <w:r w:rsidR="00654ACE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language </w:t>
      </w:r>
      <w:hyperlink r:id="rId123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. </w:t>
        </w:r>
      </w:hyperlink>
      <w:hyperlink r:id="rId124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action, in effect, creates a virtual object database that can be used within the programming language </w:t>
        </w:r>
      </w:hyperlink>
      <w:hyperlink r:id="rId12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654ACE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5531F5B5" w14:textId="77777777" w:rsidR="00654ACE" w:rsidRPr="00CE7CA3" w:rsidRDefault="00000000" w:rsidP="00654AC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161718" w:themeColor="text1"/>
          <w:sz w:val="28"/>
          <w:szCs w:val="28"/>
        </w:rPr>
      </w:pPr>
      <w:hyperlink r:id="rId126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ORM is a tool </w:t>
        </w:r>
      </w:hyperlink>
      <w:r w:rsidR="00654ACE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that </w:t>
      </w:r>
      <w:hyperlink r:id="rId127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helps object-oriented programmers to communicate with relational databases </w:t>
        </w:r>
      </w:hyperlink>
      <w:hyperlink r:id="rId128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. </w:t>
        </w:r>
      </w:hyperlink>
      <w:hyperlink r:id="rId12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So, instead of building your own </w:t>
        </w:r>
      </w:hyperlink>
      <w:hyperlink r:id="rId130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ORM software </w:t>
        </w:r>
      </w:hyperlink>
      <w:hyperlink r:id="rId131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from scratch, you can use these tools </w:t>
        </w:r>
      </w:hyperlink>
      <w:hyperlink r:id="rId132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654ACE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r w:rsidR="00654ACE"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For example, the following </w:t>
      </w:r>
      <w:r w:rsidR="00654ACE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SQL code </w:t>
      </w:r>
      <w:r w:rsidR="00654ACE"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retrieves information about a specific user from a database </w:t>
      </w:r>
      <w:r w:rsidR="00654ACE" w:rsidRPr="00CE7CA3">
        <w:rPr>
          <w:rFonts w:ascii="Calibri" w:hAnsi="Calibri" w:cs="Calibri"/>
          <w:color w:val="161718" w:themeColor="text1"/>
          <w:sz w:val="28"/>
          <w:szCs w:val="28"/>
        </w:rPr>
        <w:t>:</w:t>
      </w:r>
    </w:p>
    <w:p w14:paraId="3E8085C4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161718" w:themeColor="text1"/>
          <w:szCs w:val="28"/>
          <w:rtl/>
        </w:rPr>
      </w:pPr>
    </w:p>
    <w:p w14:paraId="48E94A2F" w14:textId="403D90CD" w:rsidR="00654ACE" w:rsidRPr="00CE7CA3" w:rsidRDefault="00654ACE" w:rsidP="00654ACE">
      <w:pPr>
        <w:bidi/>
        <w:ind w:left="720"/>
        <w:rPr>
          <w:rFonts w:ascii="Calibri" w:hAnsi="Calibri" w:cs="Calibri"/>
          <w:color w:val="161718" w:themeColor="text1"/>
          <w:szCs w:val="28"/>
        </w:rPr>
      </w:pPr>
      <w:r w:rsidRPr="00CE7CA3">
        <w:rPr>
          <w:rFonts w:ascii="Calibri" w:hAnsi="Calibri" w:cs="Calibri"/>
          <w:noProof/>
          <w:color w:val="161718" w:themeColor="text1"/>
          <w:szCs w:val="28"/>
        </w:rPr>
        <w:drawing>
          <wp:inline distT="0" distB="0" distL="0" distR="0" wp14:anchorId="14E8D9C6" wp14:editId="63E35A18">
            <wp:extent cx="6309360" cy="666115"/>
            <wp:effectExtent l="0" t="0" r="0" b="635"/>
            <wp:docPr id="158226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6692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441A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161718" w:themeColor="text1"/>
          <w:szCs w:val="28"/>
          <w:rtl/>
        </w:rPr>
      </w:pPr>
    </w:p>
    <w:p w14:paraId="287442BA" w14:textId="77777777" w:rsidR="00654ACE" w:rsidRPr="00CE7CA3" w:rsidRDefault="00654ACE" w:rsidP="00654ACE">
      <w:pPr>
        <w:bidi/>
        <w:ind w:left="720"/>
        <w:rPr>
          <w:rFonts w:ascii="Calibri" w:hAnsi="Calibri" w:cs="Calibri"/>
          <w:color w:val="161718" w:themeColor="text1"/>
          <w:szCs w:val="28"/>
          <w:rtl/>
        </w:rPr>
      </w:pPr>
    </w:p>
    <w:p w14:paraId="582C2E2A" w14:textId="74142BBD" w:rsidR="00654ACE" w:rsidRPr="00CE7CA3" w:rsidRDefault="00000000" w:rsidP="00654ACE">
      <w:pPr>
        <w:tabs>
          <w:tab w:val="left" w:pos="4200"/>
        </w:tabs>
        <w:ind w:left="720"/>
        <w:rPr>
          <w:rFonts w:ascii="Calibri" w:hAnsi="Calibri" w:cs="Calibri"/>
          <w:color w:val="161718" w:themeColor="text1"/>
          <w:szCs w:val="28"/>
          <w:rtl/>
        </w:rPr>
      </w:pPr>
      <w:hyperlink r:id="rId134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returns </w:t>
        </w:r>
      </w:hyperlink>
      <w:hyperlink r:id="rId13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the information of a user - name, email, country and phone number - from a table called </w:t>
        </w:r>
      </w:hyperlink>
      <w:hyperlink r:id="rId136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users </w:t>
        </w:r>
      </w:hyperlink>
      <w:hyperlink r:id="rId137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38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Using the </w:t>
        </w:r>
      </w:hyperlink>
      <w:hyperlink r:id="rId139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WHERE clause </w:t>
        </w:r>
      </w:hyperlink>
      <w:hyperlink r:id="rId140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, we specified that the information should </w:t>
        </w:r>
      </w:hyperlink>
      <w:hyperlink r:id="rId141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be from a user with </w:t>
        </w:r>
      </w:hyperlink>
      <w:hyperlink r:id="rId142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id </w:t>
        </w:r>
      </w:hyperlink>
      <w:hyperlink r:id="rId143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20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44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On the other hand, an </w:t>
        </w:r>
      </w:hyperlink>
      <w:hyperlink r:id="rId145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ORM tool </w:t>
        </w:r>
      </w:hyperlink>
      <w:hyperlink r:id="rId146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can perform the same query above with simpler methods </w:t>
        </w:r>
      </w:hyperlink>
      <w:hyperlink r:id="rId147" w:tgtFrame="_blank" w:history="1">
        <w:r w:rsidR="00654ACE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654ACE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r w:rsidR="00654ACE" w:rsidRPr="00CE7CA3">
        <w:rPr>
          <w:rFonts w:ascii="Calibri" w:hAnsi="Calibri" w:cs="Calibri"/>
          <w:color w:val="161718" w:themeColor="text1"/>
          <w:szCs w:val="28"/>
          <w:rtl/>
        </w:rPr>
        <w:t xml:space="preserve">that's mean </w:t>
      </w:r>
      <w:r w:rsidR="00654ACE" w:rsidRPr="00CE7CA3">
        <w:rPr>
          <w:rFonts w:ascii="Calibri" w:hAnsi="Calibri" w:cs="Calibri"/>
          <w:color w:val="161718" w:themeColor="text1"/>
          <w:szCs w:val="28"/>
        </w:rPr>
        <w:t>:</w:t>
      </w:r>
    </w:p>
    <w:p w14:paraId="515C70ED" w14:textId="51534CCB" w:rsidR="00654ACE" w:rsidRPr="00CE7CA3" w:rsidRDefault="00654ACE" w:rsidP="00654ACE">
      <w:pPr>
        <w:tabs>
          <w:tab w:val="left" w:pos="4200"/>
        </w:tabs>
        <w:bidi/>
        <w:ind w:left="720"/>
        <w:rPr>
          <w:rFonts w:ascii="Calibri" w:hAnsi="Calibri" w:cs="Calibri"/>
          <w:color w:val="161718" w:themeColor="text1"/>
          <w:szCs w:val="28"/>
          <w:rtl/>
        </w:rPr>
      </w:pPr>
      <w:r w:rsidRPr="00CE7CA3">
        <w:rPr>
          <w:rFonts w:ascii="Calibri" w:hAnsi="Calibri" w:cs="Calibri"/>
          <w:noProof/>
          <w:color w:val="161718" w:themeColor="text1"/>
          <w:szCs w:val="28"/>
          <w:rtl/>
        </w:rPr>
        <w:drawing>
          <wp:inline distT="0" distB="0" distL="0" distR="0" wp14:anchorId="03B5DCA5" wp14:editId="72DE51B2">
            <wp:extent cx="5353797" cy="495369"/>
            <wp:effectExtent l="0" t="0" r="0" b="0"/>
            <wp:docPr id="137784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4717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2639" w14:textId="77777777" w:rsidR="00654ACE" w:rsidRPr="00CE7CA3" w:rsidRDefault="00654ACE" w:rsidP="00654ACE">
      <w:pPr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0C451EF1" w14:textId="77777777" w:rsidR="00654ACE" w:rsidRPr="00CE7CA3" w:rsidRDefault="00654ACE" w:rsidP="00654ACE">
      <w:pPr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460F3B28" w14:textId="7058DAAC" w:rsidR="00654ACE" w:rsidRPr="00CE7CA3" w:rsidRDefault="00654ACE" w:rsidP="00654ACE">
      <w:pPr>
        <w:tabs>
          <w:tab w:val="left" w:pos="5750"/>
        </w:tabs>
        <w:rPr>
          <w:rFonts w:ascii="Calibri" w:hAnsi="Calibri" w:cs="Calibri"/>
          <w:color w:val="161718" w:themeColor="text1"/>
          <w:szCs w:val="28"/>
          <w:rtl/>
        </w:rPr>
      </w:pPr>
      <w:r w:rsidRPr="00CE7CA3">
        <w:rPr>
          <w:rFonts w:ascii="Calibri" w:hAnsi="Calibri" w:cs="Calibri"/>
          <w:color w:val="161718" w:themeColor="text1"/>
          <w:szCs w:val="28"/>
          <w:rtl/>
        </w:rPr>
        <w:tab/>
      </w:r>
      <w:hyperlink r:id="rId14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does the same thing as </w:t>
        </w:r>
      </w:hyperlink>
      <w:hyperlink r:id="rId15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SQL </w:t>
        </w:r>
      </w:hyperlink>
      <w:hyperlink r:id="rId15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query </w:t>
        </w:r>
      </w:hyperlink>
      <w:hyperlink r:id="rId152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5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Note that every </w:t>
        </w:r>
      </w:hyperlink>
      <w:hyperlink r:id="rId15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ORM tool </w:t>
        </w:r>
      </w:hyperlink>
      <w:hyperlink r:id="rId155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built differently so the methods are not always the same, but the overall goal is the same </w:t>
        </w:r>
      </w:hyperlink>
      <w:hyperlink r:id="rId156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57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ORM </w:t>
        </w:r>
      </w:hyperlink>
      <w:hyperlink r:id="rId15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tools </w:t>
        </w:r>
      </w:hyperlink>
      <w:hyperlink r:id="rId15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can generate methods like the last example </w:t>
        </w:r>
      </w:hyperlink>
      <w:hyperlink r:id="rId16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16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Most object-oriented programming languages have a diverse set of </w:t>
        </w:r>
      </w:hyperlink>
      <w:hyperlink r:id="rId162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ORM tools that you </w:t>
        </w:r>
      </w:hyperlink>
      <w:r w:rsidRPr="00CE7CA3">
        <w:rPr>
          <w:rFonts w:ascii="Calibri" w:hAnsi="Calibri" w:cs="Calibri"/>
          <w:color w:val="161718" w:themeColor="text1"/>
          <w:szCs w:val="28"/>
        </w:rPr>
        <w:t xml:space="preserve">can </w:t>
      </w:r>
      <w:hyperlink r:id="rId16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choose from </w:t>
        </w:r>
      </w:hyperlink>
      <w:hyperlink r:id="rId16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>.</w:t>
        </w:r>
      </w:hyperlink>
    </w:p>
    <w:p w14:paraId="3EFE99A1" w14:textId="77777777" w:rsidR="00654ACE" w:rsidRPr="00CE7CA3" w:rsidRDefault="00654ACE" w:rsidP="00654ACE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0A6DC4F2" w14:textId="77777777" w:rsidR="00654ACE" w:rsidRPr="00CE7CA3" w:rsidRDefault="00654ACE" w:rsidP="00654ACE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39638B1E" w14:textId="77777777" w:rsidR="00654ACE" w:rsidRPr="00CE7CA3" w:rsidRDefault="00654ACE" w:rsidP="00654ACE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6F287DD4" w14:textId="18E96D32" w:rsidR="00654ACE" w:rsidRPr="00CE7CA3" w:rsidRDefault="00654ACE" w:rsidP="00654ACE">
      <w:pPr>
        <w:tabs>
          <w:tab w:val="left" w:pos="5750"/>
        </w:tabs>
        <w:jc w:val="center"/>
        <w:rPr>
          <w:rFonts w:ascii="Calibri" w:hAnsi="Calibri" w:cs="Calibri"/>
          <w:b/>
          <w:bCs/>
          <w:color w:val="0070C0"/>
          <w:sz w:val="40"/>
          <w:szCs w:val="40"/>
          <w:rtl/>
        </w:rPr>
      </w:pPr>
      <w:r w:rsidRPr="00654ACE">
        <w:rPr>
          <w:rFonts w:ascii="Calibri" w:hAnsi="Calibri" w:cs="Calibri"/>
          <w:b/>
          <w:bCs/>
          <w:color w:val="0070C0"/>
          <w:sz w:val="40"/>
          <w:szCs w:val="40"/>
          <w:rtl/>
        </w:rPr>
        <w:t xml:space="preserve">Concept of </w:t>
      </w:r>
      <w:r w:rsidRPr="00654ACE">
        <w:rPr>
          <w:rFonts w:ascii="Calibri" w:hAnsi="Calibri" w:cs="Calibri"/>
          <w:b/>
          <w:bCs/>
          <w:color w:val="0070C0"/>
          <w:sz w:val="40"/>
          <w:szCs w:val="40"/>
        </w:rPr>
        <w:t>Entity Framework</w:t>
      </w:r>
    </w:p>
    <w:p w14:paraId="648CC171" w14:textId="77777777" w:rsidR="00654ACE" w:rsidRPr="00CE7CA3" w:rsidRDefault="00654ACE" w:rsidP="00654ACE">
      <w:pPr>
        <w:tabs>
          <w:tab w:val="left" w:pos="5750"/>
        </w:tabs>
        <w:bidi/>
        <w:jc w:val="center"/>
        <w:rPr>
          <w:rFonts w:ascii="Calibri" w:hAnsi="Calibri" w:cs="Calibri"/>
          <w:b/>
          <w:bCs/>
          <w:color w:val="0070C0"/>
          <w:sz w:val="40"/>
          <w:szCs w:val="40"/>
          <w:rtl/>
        </w:rPr>
      </w:pPr>
    </w:p>
    <w:p w14:paraId="625BC121" w14:textId="77777777" w:rsidR="003B7391" w:rsidRPr="003B7391" w:rsidRDefault="003B7391" w:rsidP="003B7391">
      <w:pPr>
        <w:tabs>
          <w:tab w:val="left" w:pos="5750"/>
        </w:tabs>
        <w:jc w:val="both"/>
        <w:rPr>
          <w:rFonts w:ascii="Calibri" w:hAnsi="Calibri" w:cs="Calibri"/>
          <w:color w:val="0070C0"/>
          <w:szCs w:val="28"/>
        </w:rPr>
      </w:pPr>
      <w:r w:rsidRPr="003B7391">
        <w:rPr>
          <w:rFonts w:ascii="Calibri" w:hAnsi="Calibri" w:cs="Calibri"/>
          <w:b/>
          <w:bCs/>
          <w:color w:val="0070C0"/>
          <w:szCs w:val="28"/>
          <w:rtl/>
        </w:rPr>
        <w:t>Simple and efficient</w:t>
      </w:r>
    </w:p>
    <w:p w14:paraId="40C77E6D" w14:textId="77777777" w:rsidR="00654ACE" w:rsidRPr="00654ACE" w:rsidRDefault="00654ACE" w:rsidP="003B7391">
      <w:pPr>
        <w:tabs>
          <w:tab w:val="left" w:pos="5750"/>
        </w:tabs>
        <w:bidi/>
        <w:jc w:val="both"/>
        <w:rPr>
          <w:rFonts w:ascii="Calibri" w:hAnsi="Calibri" w:cs="Calibri"/>
          <w:color w:val="161718" w:themeColor="text1"/>
          <w:szCs w:val="28"/>
        </w:rPr>
      </w:pPr>
    </w:p>
    <w:p w14:paraId="7178238D" w14:textId="77777777" w:rsidR="003B7391" w:rsidRPr="00CE7CA3" w:rsidRDefault="00000000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hyperlink r:id="rId16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(EF) </w:t>
        </w:r>
      </w:hyperlink>
      <w:hyperlink r:id="rId16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an object-relational mapper that allows </w:t>
        </w:r>
      </w:hyperlink>
      <w:hyperlink r:id="rId16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.NET developers </w:t>
        </w:r>
      </w:hyperlink>
      <w:hyperlink r:id="rId16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work with relational data using domain-specific objects </w:t>
        </w:r>
      </w:hyperlink>
      <w:hyperlink r:id="rId16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17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17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28F8BE1E" w14:textId="77777777" w:rsidR="003B7391" w:rsidRPr="00CE7CA3" w:rsidRDefault="00000000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hyperlink r:id="rId17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Core </w:t>
        </w:r>
      </w:hyperlink>
      <w:hyperlink r:id="rId17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</w:t>
        </w:r>
      </w:hyperlink>
      <w:hyperlink r:id="rId17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 lightweight, extensible and </w:t>
        </w:r>
      </w:hyperlink>
      <w:hyperlink r:id="rId17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cross-platform version </w:t>
        </w:r>
      </w:hyperlink>
      <w:hyperlink r:id="rId17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17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simplifies data access and allows developers to create the conceptual model needed for their business </w:t>
        </w:r>
      </w:hyperlink>
      <w:hyperlink r:id="rId17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69A250CC" w14:textId="77777777" w:rsidR="003B7391" w:rsidRPr="00CE7CA3" w:rsidRDefault="00000000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hyperlink r:id="rId17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</w:t>
        </w:r>
      </w:hyperlink>
      <w:hyperlink r:id="rId18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a modern object-relational mapper that allows you to build a clean, portable, high-level data access layer with </w:t>
        </w:r>
      </w:hyperlink>
      <w:hyperlink r:id="rId18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.NET (C#) </w:t>
        </w:r>
      </w:hyperlink>
      <w:hyperlink r:id="rId18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across a variety of databases, including </w:t>
        </w:r>
      </w:hyperlink>
      <w:hyperlink r:id="rId18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SQL Database ( </w:t>
        </w:r>
      </w:hyperlink>
      <w:hyperlink r:id="rId18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in-place and </w:t>
        </w:r>
      </w:hyperlink>
      <w:hyperlink r:id="rId18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Azure) </w:t>
        </w:r>
      </w:hyperlink>
      <w:hyperlink r:id="rId18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18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build </w:t>
        </w:r>
      </w:hyperlink>
      <w:hyperlink r:id="rId18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SQLite </w:t>
        </w:r>
      </w:hyperlink>
      <w:hyperlink r:id="rId18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19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MySQL </w:t>
        </w:r>
      </w:hyperlink>
      <w:hyperlink r:id="rId19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19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PostgreSQL </w:t>
        </w:r>
      </w:hyperlink>
      <w:hyperlink r:id="rId19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and </w:t>
        </w:r>
      </w:hyperlink>
      <w:hyperlink r:id="rId19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Azure Cosmos DB </w:t>
        </w:r>
      </w:hyperlink>
      <w:hyperlink r:id="rId19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This framework supports </w:t>
      </w:r>
      <w:hyperlink r:id="rId19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</w:t>
        </w:r>
      </w:hyperlink>
      <w:hyperlink r:id="rId19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queries </w:t>
        </w:r>
      </w:hyperlink>
      <w:hyperlink r:id="rId19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change tracking, updates and schema migrations </w:t>
        </w:r>
      </w:hyperlink>
      <w:hyperlink r:id="rId19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60E1B6CF" w14:textId="77777777" w:rsidR="003B7391" w:rsidRPr="00CE7CA3" w:rsidRDefault="003B7391" w:rsidP="003B7391">
      <w:pPr>
        <w:tabs>
          <w:tab w:val="left" w:pos="5750"/>
        </w:tabs>
        <w:jc w:val="both"/>
        <w:rPr>
          <w:rFonts w:ascii="Calibri" w:hAnsi="Calibri" w:cs="Calibri"/>
          <w:b/>
          <w:bCs/>
          <w:color w:val="0070C0"/>
          <w:szCs w:val="28"/>
          <w:rtl/>
        </w:rPr>
      </w:pPr>
      <w:r w:rsidRPr="003B7391">
        <w:rPr>
          <w:rFonts w:ascii="Calibri" w:hAnsi="Calibri" w:cs="Calibri"/>
          <w:b/>
          <w:bCs/>
          <w:color w:val="0070C0"/>
          <w:szCs w:val="28"/>
          <w:rtl/>
        </w:rPr>
        <w:t>Database interaction</w:t>
      </w:r>
    </w:p>
    <w:p w14:paraId="25CBE935" w14:textId="77777777" w:rsidR="003B7391" w:rsidRPr="00CE7CA3" w:rsidRDefault="00000000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hyperlink r:id="rId20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(EF) </w:t>
        </w:r>
      </w:hyperlink>
      <w:hyperlink r:id="rId20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an object-relational mapper that allows </w:t>
        </w:r>
      </w:hyperlink>
      <w:hyperlink r:id="rId20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.NET developers </w:t>
        </w:r>
      </w:hyperlink>
      <w:hyperlink r:id="rId20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work with relational data using domain-specific objects </w:t>
        </w:r>
      </w:hyperlink>
      <w:hyperlink r:id="rId20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20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20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1ABE6348" w14:textId="77777777" w:rsidR="003B7391" w:rsidRPr="00CE7CA3" w:rsidRDefault="00000000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hyperlink r:id="rId20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Model </w:t>
        </w:r>
      </w:hyperlink>
      <w:hyperlink r:id="rId208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</w:t>
        </w:r>
      </w:hyperlink>
      <w:hyperlink r:id="rId209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Entity </w:t>
        </w:r>
      </w:hyperlink>
      <w:hyperlink r:id="rId21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Framework </w:t>
        </w:r>
      </w:hyperlink>
      <w:hyperlink r:id="rId21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a conceptual model that represents various objects in the application domain and the relationships between them </w:t>
        </w:r>
      </w:hyperlink>
      <w:hyperlink r:id="rId21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21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entity model allows developers to work with relational data in an object-oriented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manner </w:t>
      </w:r>
      <w:hyperlink r:id="rId21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. </w:t>
        </w:r>
      </w:hyperlink>
      <w:hyperlink r:id="rId21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other words, instead of working with database tables and relationships, developers work with objects and the relationships between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them </w:t>
      </w:r>
      <w:hyperlink r:id="rId21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>.</w:t>
        </w:r>
      </w:hyperlink>
    </w:p>
    <w:p w14:paraId="14F39082" w14:textId="77777777" w:rsidR="003B7391" w:rsidRPr="00CE7CA3" w:rsidRDefault="00000000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hyperlink r:id="rId21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</w:t>
        </w:r>
      </w:hyperlink>
      <w:hyperlink r:id="rId218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transforms relational data into domain-specific objects using the entity model </w:t>
        </w:r>
      </w:hyperlink>
      <w:hyperlink r:id="rId21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22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allows developers to work with data in an object-oriented manner, which makes application code simpler, more readable, and more </w:t>
        </w:r>
      </w:hyperlink>
      <w:hyperlink r:id="rId22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maintainable1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5EFB8C6A" w14:textId="77777777" w:rsidR="003B7391" w:rsidRPr="00CE7CA3" w:rsidRDefault="003B7391" w:rsidP="003B7391">
      <w:pPr>
        <w:pStyle w:val="NormalWeb"/>
        <w:jc w:val="right"/>
        <w:rPr>
          <w:rFonts w:ascii="Calibri" w:hAnsi="Calibri" w:cs="Calibri"/>
          <w:color w:val="161718" w:themeColor="text1"/>
          <w:sz w:val="28"/>
          <w:szCs w:val="28"/>
        </w:rPr>
      </w:pP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For example, suppose we have a users table in the database </w:t>
      </w:r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222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Using </w:t>
        </w:r>
      </w:hyperlink>
      <w:hyperlink r:id="rId223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the Entity Framework </w:t>
        </w:r>
      </w:hyperlink>
      <w:hyperlink r:id="rId224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we can have a </w:t>
        </w:r>
      </w:hyperlink>
      <w:hyperlink r:id="rId225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User class </w:t>
        </w:r>
      </w:hyperlink>
      <w:hyperlink r:id="rId226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our application code, each instance of which displays a row in the Users table </w:t>
        </w:r>
      </w:hyperlink>
      <w:hyperlink r:id="rId227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22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Then we can use this </w:t>
        </w:r>
      </w:hyperlink>
      <w:hyperlink r:id="rId22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User class </w:t>
        </w:r>
      </w:hyperlink>
      <w:hyperlink r:id="rId23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work with user data object-oriented </w:t>
        </w:r>
      </w:hyperlink>
      <w:hyperlink r:id="rId23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1F00E177" w14:textId="77777777" w:rsidR="003B7391" w:rsidRPr="00CE7CA3" w:rsidRDefault="003B7391" w:rsidP="003B7391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76F46DFA" w14:textId="77777777" w:rsidR="003B7391" w:rsidRPr="00CE7CA3" w:rsidRDefault="003B7391" w:rsidP="003B7391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26BA7000" w14:textId="77777777" w:rsidR="003B7391" w:rsidRPr="003B7391" w:rsidRDefault="003B7391" w:rsidP="003B7391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</w:rPr>
      </w:pPr>
    </w:p>
    <w:p w14:paraId="102BA02C" w14:textId="77777777" w:rsidR="003B7391" w:rsidRPr="003B7391" w:rsidRDefault="003B7391" w:rsidP="003B7391">
      <w:pPr>
        <w:tabs>
          <w:tab w:val="left" w:pos="5750"/>
        </w:tabs>
        <w:rPr>
          <w:rFonts w:ascii="Calibri" w:hAnsi="Calibri" w:cs="Calibri"/>
          <w:color w:val="0070C0"/>
          <w:szCs w:val="28"/>
        </w:rPr>
      </w:pPr>
      <w:r w:rsidRPr="003B7391">
        <w:rPr>
          <w:rFonts w:ascii="Calibri" w:hAnsi="Calibri" w:cs="Calibri"/>
          <w:b/>
          <w:bCs/>
          <w:color w:val="0070C0"/>
          <w:szCs w:val="28"/>
        </w:rPr>
        <w:t xml:space="preserve">CRUD </w:t>
      </w:r>
      <w:r w:rsidRPr="003B7391">
        <w:rPr>
          <w:rFonts w:ascii="Calibri" w:hAnsi="Calibri" w:cs="Calibri"/>
          <w:b/>
          <w:bCs/>
          <w:color w:val="0070C0"/>
          <w:szCs w:val="28"/>
          <w:rtl/>
        </w:rPr>
        <w:t>operations</w:t>
      </w:r>
    </w:p>
    <w:p w14:paraId="305D55CB" w14:textId="77777777" w:rsidR="003B7391" w:rsidRPr="00CE7CA3" w:rsidRDefault="00000000" w:rsidP="003B7391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23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(EF) is an object-relational mapping framework that allows </w:t>
        </w:r>
      </w:hyperlink>
      <w:hyperlink r:id="rId23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.NET </w:t>
        </w:r>
      </w:hyperlink>
      <w:hyperlink r:id="rId23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developers </w:t>
        </w:r>
      </w:hyperlink>
      <w:hyperlink r:id="rId23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work with relational data using domain-specific objects </w:t>
        </w:r>
      </w:hyperlink>
      <w:hyperlink r:id="rId23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23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23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07B11069" w14:textId="77777777" w:rsidR="003B7391" w:rsidRPr="00CE7CA3" w:rsidRDefault="00000000" w:rsidP="003B7391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239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24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supports </w:t>
        </w:r>
      </w:hyperlink>
      <w:hyperlink r:id="rId24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CRUD (Create, Read, Update, Delete) </w:t>
        </w:r>
      </w:hyperlink>
      <w:hyperlink r:id="rId24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operations </w:t>
        </w:r>
      </w:hyperlink>
      <w:hyperlink r:id="rId24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r w:rsidR="003B7391"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These operations are as follows </w:t>
      </w:r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:</w:t>
      </w:r>
    </w:p>
    <w:p w14:paraId="2ECF4072" w14:textId="77777777" w:rsidR="003B7391" w:rsidRPr="00CE7CA3" w:rsidRDefault="00000000" w:rsidP="003B73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 w:val="27"/>
          <w:szCs w:val="27"/>
        </w:rPr>
      </w:pPr>
      <w:hyperlink r:id="rId244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Create </w:t>
        </w:r>
      </w:hyperlink>
      <w:hyperlink r:id="rId24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24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Add or create new entities </w:t>
        </w:r>
      </w:hyperlink>
      <w:hyperlink r:id="rId24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5FE82702" w14:textId="77777777" w:rsidR="003B7391" w:rsidRPr="00CE7CA3" w:rsidRDefault="00000000" w:rsidP="003B73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 w:val="27"/>
          <w:szCs w:val="27"/>
        </w:rPr>
      </w:pPr>
      <w:hyperlink r:id="rId248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Read </w:t>
        </w:r>
      </w:hyperlink>
      <w:hyperlink r:id="rId249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25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Reading, searching, or viewing existing entities </w:t>
        </w:r>
      </w:hyperlink>
      <w:hyperlink r:id="rId25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682D7082" w14:textId="77777777" w:rsidR="003B7391" w:rsidRPr="00CE7CA3" w:rsidRDefault="00000000" w:rsidP="003B73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 w:val="27"/>
          <w:szCs w:val="27"/>
        </w:rPr>
      </w:pPr>
      <w:hyperlink r:id="rId252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Update </w:t>
        </w:r>
      </w:hyperlink>
      <w:hyperlink r:id="rId25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25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Update or edit existing entities </w:t>
        </w:r>
      </w:hyperlink>
      <w:hyperlink r:id="rId25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324223F0" w14:textId="77777777" w:rsidR="003B7391" w:rsidRPr="00CE7CA3" w:rsidRDefault="00000000" w:rsidP="003B73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 w:val="27"/>
          <w:szCs w:val="27"/>
        </w:rPr>
      </w:pPr>
      <w:hyperlink r:id="rId256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Delete </w:t>
        </w:r>
      </w:hyperlink>
      <w:hyperlink r:id="rId25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258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delete, disable, or remove existing entities </w:t>
        </w:r>
      </w:hyperlink>
      <w:hyperlink r:id="rId25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2E697991" w14:textId="77777777" w:rsidR="003B7391" w:rsidRPr="00CE7CA3" w:rsidRDefault="00000000" w:rsidP="003B7391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26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Using </w:t>
        </w:r>
      </w:hyperlink>
      <w:hyperlink r:id="rId26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, you can </w:t>
        </w:r>
      </w:hyperlink>
      <w:hyperlink r:id="rId26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perform </w:t>
        </w:r>
      </w:hyperlink>
      <w:hyperlink r:id="rId26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CRUD operations </w:t>
        </w:r>
      </w:hyperlink>
      <w:hyperlink r:id="rId26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using </w:t>
        </w:r>
      </w:hyperlink>
      <w:hyperlink r:id="rId26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simple and readable </w:t>
        </w:r>
      </w:hyperlink>
      <w:hyperlink r:id="rId26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C# codes </w:t>
        </w:r>
      </w:hyperlink>
      <w:hyperlink r:id="rId26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r w:rsidR="003B7391"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For example, you can create a new record using the following code </w:t>
      </w:r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:</w:t>
      </w:r>
    </w:p>
    <w:p w14:paraId="1F697F2D" w14:textId="77777777" w:rsidR="003B7391" w:rsidRPr="00CE7CA3" w:rsidRDefault="003B7391" w:rsidP="003B7391">
      <w:pPr>
        <w:pStyle w:val="HTMLPreformatted"/>
        <w:rPr>
          <w:rStyle w:val="HTMLCode"/>
          <w:rFonts w:ascii="Calibri" w:hAnsi="Calibri" w:cs="Calibri"/>
          <w:color w:val="161718" w:themeColor="text1"/>
        </w:rPr>
      </w:pPr>
      <w:r w:rsidRPr="00CE7CA3">
        <w:rPr>
          <w:rStyle w:val="hljs-keyword"/>
          <w:rFonts w:ascii="Calibri" w:hAnsi="Calibri" w:cs="Calibri"/>
          <w:color w:val="161718" w:themeColor="text1"/>
        </w:rPr>
        <w:t xml:space="preserve">var </w:t>
      </w:r>
      <w:r w:rsidRPr="00CE7CA3">
        <w:rPr>
          <w:rStyle w:val="HTMLCode"/>
          <w:rFonts w:ascii="Calibri" w:hAnsi="Calibri" w:cs="Calibri"/>
          <w:color w:val="161718" w:themeColor="text1"/>
        </w:rPr>
        <w:t xml:space="preserve">student = </w:t>
      </w:r>
      <w:r w:rsidRPr="00CE7CA3">
        <w:rPr>
          <w:rStyle w:val="hljs-keyword"/>
          <w:rFonts w:ascii="Calibri" w:hAnsi="Calibri" w:cs="Calibri"/>
          <w:color w:val="161718" w:themeColor="text1"/>
        </w:rPr>
        <w:t xml:space="preserve">new </w:t>
      </w:r>
      <w:r w:rsidRPr="00CE7CA3">
        <w:rPr>
          <w:rStyle w:val="HTMLCode"/>
          <w:rFonts w:ascii="Calibri" w:hAnsi="Calibri" w:cs="Calibri"/>
          <w:color w:val="161718" w:themeColor="text1"/>
        </w:rPr>
        <w:t xml:space="preserve">Student { </w:t>
      </w:r>
      <w:proofErr w:type="spellStart"/>
      <w:r w:rsidRPr="00CE7CA3">
        <w:rPr>
          <w:rStyle w:val="HTMLCode"/>
          <w:rFonts w:ascii="Calibri" w:hAnsi="Calibri" w:cs="Calibri"/>
          <w:color w:val="161718" w:themeColor="text1"/>
        </w:rPr>
        <w:t>StudentID</w:t>
      </w:r>
      <w:proofErr w:type="spellEnd"/>
      <w:r w:rsidRPr="00CE7CA3">
        <w:rPr>
          <w:rStyle w:val="HTMLCode"/>
          <w:rFonts w:ascii="Calibri" w:hAnsi="Calibri" w:cs="Calibri"/>
          <w:color w:val="161718" w:themeColor="text1"/>
        </w:rPr>
        <w:t xml:space="preserve"> = </w:t>
      </w:r>
      <w:r w:rsidRPr="00CE7CA3">
        <w:rPr>
          <w:rStyle w:val="hljs-number"/>
          <w:rFonts w:ascii="Calibri" w:hAnsi="Calibri" w:cs="Calibri"/>
          <w:color w:val="161718" w:themeColor="text1"/>
        </w:rPr>
        <w:t xml:space="preserve">1 </w:t>
      </w:r>
      <w:r w:rsidRPr="00CE7CA3">
        <w:rPr>
          <w:rStyle w:val="HTMLCode"/>
          <w:rFonts w:ascii="Calibri" w:hAnsi="Calibri" w:cs="Calibri"/>
          <w:color w:val="161718" w:themeColor="text1"/>
        </w:rPr>
        <w:t xml:space="preserve">, </w:t>
      </w:r>
      <w:proofErr w:type="spellStart"/>
      <w:r w:rsidRPr="00CE7CA3">
        <w:rPr>
          <w:rStyle w:val="HTMLCode"/>
          <w:rFonts w:ascii="Calibri" w:hAnsi="Calibri" w:cs="Calibri"/>
          <w:color w:val="161718" w:themeColor="text1"/>
        </w:rPr>
        <w:t>StudentName</w:t>
      </w:r>
      <w:proofErr w:type="spellEnd"/>
      <w:r w:rsidRPr="00CE7CA3">
        <w:rPr>
          <w:rStyle w:val="HTMLCode"/>
          <w:rFonts w:ascii="Calibri" w:hAnsi="Calibri" w:cs="Calibri"/>
          <w:color w:val="161718" w:themeColor="text1"/>
        </w:rPr>
        <w:t xml:space="preserve"> = </w:t>
      </w:r>
      <w:r w:rsidRPr="00CE7CA3">
        <w:rPr>
          <w:rStyle w:val="hljs-string"/>
          <w:rFonts w:ascii="Calibri" w:hAnsi="Calibri" w:cs="Calibri"/>
          <w:color w:val="161718" w:themeColor="text1"/>
        </w:rPr>
        <w:t xml:space="preserve">"John" </w:t>
      </w:r>
      <w:r w:rsidRPr="00CE7CA3">
        <w:rPr>
          <w:rStyle w:val="HTMLCode"/>
          <w:rFonts w:ascii="Calibri" w:hAnsi="Calibri" w:cs="Calibri"/>
          <w:color w:val="161718" w:themeColor="text1"/>
        </w:rPr>
        <w:t>};</w:t>
      </w:r>
    </w:p>
    <w:p w14:paraId="2D40B079" w14:textId="77777777" w:rsidR="003B7391" w:rsidRPr="00CE7CA3" w:rsidRDefault="003B7391" w:rsidP="003B7391">
      <w:pPr>
        <w:pStyle w:val="HTMLPreformatted"/>
        <w:rPr>
          <w:rStyle w:val="HTMLCode"/>
          <w:rFonts w:ascii="Calibri" w:hAnsi="Calibri" w:cs="Calibri"/>
          <w:color w:val="161718" w:themeColor="text1"/>
        </w:rPr>
      </w:pPr>
      <w:proofErr w:type="spellStart"/>
      <w:r w:rsidRPr="00CE7CA3">
        <w:rPr>
          <w:rStyle w:val="HTMLCode"/>
          <w:rFonts w:ascii="Calibri" w:hAnsi="Calibri" w:cs="Calibri"/>
          <w:color w:val="161718" w:themeColor="text1"/>
        </w:rPr>
        <w:t>context.Students.Add</w:t>
      </w:r>
      <w:proofErr w:type="spellEnd"/>
      <w:r w:rsidRPr="00CE7CA3">
        <w:rPr>
          <w:rStyle w:val="HTMLCode"/>
          <w:rFonts w:ascii="Calibri" w:hAnsi="Calibri" w:cs="Calibri"/>
          <w:color w:val="161718" w:themeColor="text1"/>
        </w:rPr>
        <w:t xml:space="preserve"> (student);</w:t>
      </w:r>
    </w:p>
    <w:p w14:paraId="25BEE49B" w14:textId="77777777" w:rsidR="003B7391" w:rsidRPr="00CE7CA3" w:rsidRDefault="003B7391" w:rsidP="003B7391">
      <w:pPr>
        <w:pStyle w:val="HTMLPreformatted"/>
        <w:rPr>
          <w:rStyle w:val="HTMLCode"/>
          <w:rFonts w:ascii="Calibri" w:hAnsi="Calibri" w:cs="Calibri"/>
          <w:color w:val="161718" w:themeColor="text1"/>
        </w:rPr>
      </w:pPr>
      <w:r w:rsidRPr="00CE7CA3">
        <w:rPr>
          <w:rStyle w:val="HTMLCode"/>
          <w:rFonts w:ascii="Calibri" w:hAnsi="Calibri" w:cs="Calibri"/>
          <w:color w:val="161718" w:themeColor="text1"/>
        </w:rPr>
        <w:t xml:space="preserve">context. </w:t>
      </w:r>
      <w:proofErr w:type="spellStart"/>
      <w:r w:rsidRPr="00CE7CA3">
        <w:rPr>
          <w:rStyle w:val="HTMLCode"/>
          <w:rFonts w:ascii="Calibri" w:hAnsi="Calibri" w:cs="Calibri"/>
          <w:color w:val="161718" w:themeColor="text1"/>
        </w:rPr>
        <w:t>SaveChanges</w:t>
      </w:r>
      <w:proofErr w:type="spellEnd"/>
      <w:r w:rsidRPr="00CE7CA3">
        <w:rPr>
          <w:rStyle w:val="HTMLCode"/>
          <w:rFonts w:ascii="Calibri" w:hAnsi="Calibri" w:cs="Calibri"/>
          <w:color w:val="161718" w:themeColor="text1"/>
        </w:rPr>
        <w:t xml:space="preserve"> ();</w:t>
      </w:r>
    </w:p>
    <w:p w14:paraId="2754CF33" w14:textId="77777777" w:rsidR="003B7391" w:rsidRPr="00CE7CA3" w:rsidRDefault="003B7391" w:rsidP="003B7391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In the above code, a new object of the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Student class </w:t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is created and added to the students collection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268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Then the changes are saved in the database </w:t>
        </w:r>
      </w:hyperlink>
      <w:hyperlink r:id="rId26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3 </w:t>
        </w:r>
      </w:hyperlink>
      <w:r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7B9D968A" w14:textId="77777777" w:rsidR="003B7391" w:rsidRPr="00CE7CA3" w:rsidRDefault="00000000" w:rsidP="003B7391">
      <w:pPr>
        <w:pStyle w:val="NormalWeb"/>
        <w:rPr>
          <w:rFonts w:ascii="Calibri" w:hAnsi="Calibri" w:cs="Calibri"/>
          <w:color w:val="161718" w:themeColor="text1"/>
          <w:sz w:val="27"/>
          <w:szCs w:val="27"/>
          <w:rtl/>
        </w:rPr>
      </w:pPr>
      <w:hyperlink r:id="rId27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Similarly, you can </w:t>
        </w:r>
      </w:hyperlink>
      <w:hyperlink r:id="rId27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perform read, update, and delete operations using </w:t>
        </w:r>
      </w:hyperlink>
      <w:hyperlink r:id="rId27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the Entity Framework </w:t>
        </w:r>
      </w:hyperlink>
      <w:hyperlink r:id="rId27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27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These features make coding with </w:t>
        </w:r>
      </w:hyperlink>
      <w:hyperlink r:id="rId27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27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simpler, more readable, and more efficient </w:t>
        </w:r>
      </w:hyperlink>
      <w:hyperlink r:id="rId27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3109A929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7C20D4D6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08B15EA1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044973B5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4446D411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494EDF9E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560070BD" w14:textId="77777777" w:rsidR="003B7391" w:rsidRPr="00CE7CA3" w:rsidRDefault="003B7391" w:rsidP="003B7391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0017BB7E" w14:textId="4DF5535B" w:rsidR="003B7391" w:rsidRPr="00CE7CA3" w:rsidRDefault="003B7391" w:rsidP="003B7391">
      <w:pPr>
        <w:pStyle w:val="NormalWeb"/>
        <w:ind w:left="720"/>
        <w:jc w:val="center"/>
        <w:rPr>
          <w:rFonts w:ascii="Calibri" w:hAnsi="Calibri" w:cs="Calibri"/>
          <w:b/>
          <w:bCs/>
          <w:color w:val="0070C0"/>
          <w:sz w:val="40"/>
          <w:szCs w:val="40"/>
          <w:rtl/>
        </w:rPr>
      </w:pPr>
      <w:r w:rsidRPr="00CE7CA3">
        <w:rPr>
          <w:rFonts w:ascii="Calibri" w:hAnsi="Calibri" w:cs="Calibri"/>
          <w:b/>
          <w:bCs/>
          <w:color w:val="0070C0"/>
          <w:sz w:val="40"/>
          <w:szCs w:val="40"/>
          <w:rtl/>
        </w:rPr>
        <w:t>Advantages</w:t>
      </w:r>
    </w:p>
    <w:p w14:paraId="04E7B05B" w14:textId="77777777" w:rsidR="003B7391" w:rsidRPr="00CE7CA3" w:rsidRDefault="00000000" w:rsidP="003B7391">
      <w:pPr>
        <w:pStyle w:val="NormalWeb"/>
        <w:ind w:left="720"/>
        <w:rPr>
          <w:rFonts w:ascii="Calibri" w:hAnsi="Calibri" w:cs="Calibri"/>
          <w:color w:val="161718" w:themeColor="text1"/>
          <w:sz w:val="27"/>
          <w:szCs w:val="27"/>
        </w:rPr>
      </w:pPr>
      <w:hyperlink r:id="rId278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(EF) is an object-relational mapping framework that allows </w:t>
        </w:r>
      </w:hyperlink>
      <w:hyperlink r:id="rId279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.NET </w:t>
        </w:r>
      </w:hyperlink>
      <w:hyperlink r:id="rId28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developers </w:t>
        </w:r>
      </w:hyperlink>
      <w:hyperlink r:id="rId28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work with relational data using domain-specific objects </w:t>
        </w:r>
      </w:hyperlink>
      <w:hyperlink r:id="rId28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28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28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476551A0" w14:textId="77777777" w:rsidR="003B7391" w:rsidRPr="00CE7CA3" w:rsidRDefault="003B7391" w:rsidP="003B7391">
      <w:pPr>
        <w:pStyle w:val="NormalWeb"/>
        <w:ind w:left="720"/>
        <w:rPr>
          <w:rFonts w:ascii="Calibri" w:hAnsi="Calibri" w:cs="Calibri"/>
          <w:color w:val="000000"/>
          <w:sz w:val="27"/>
          <w:szCs w:val="27"/>
        </w:rPr>
      </w:pPr>
      <w:r w:rsidRPr="00CE7CA3">
        <w:rPr>
          <w:rFonts w:ascii="Calibri" w:hAnsi="Calibri" w:cs="Calibri"/>
          <w:color w:val="000000"/>
          <w:sz w:val="27"/>
          <w:szCs w:val="27"/>
          <w:rtl/>
        </w:rPr>
        <w:t xml:space="preserve">The advantages of using </w:t>
      </w:r>
      <w:r w:rsidRPr="00CE7CA3">
        <w:rPr>
          <w:rFonts w:ascii="Calibri" w:hAnsi="Calibri" w:cs="Calibri"/>
          <w:color w:val="000000"/>
          <w:sz w:val="27"/>
          <w:szCs w:val="27"/>
        </w:rPr>
        <w:t xml:space="preserve">Entity Framework </w:t>
      </w:r>
      <w:r w:rsidRPr="00CE7CA3">
        <w:rPr>
          <w:rFonts w:ascii="Calibri" w:hAnsi="Calibri" w:cs="Calibri"/>
          <w:color w:val="000000"/>
          <w:sz w:val="27"/>
          <w:szCs w:val="27"/>
          <w:rtl/>
        </w:rPr>
        <w:t xml:space="preserve">in </w:t>
      </w:r>
      <w:r w:rsidRPr="00CE7CA3">
        <w:rPr>
          <w:rFonts w:ascii="Calibri" w:hAnsi="Calibri" w:cs="Calibri"/>
          <w:color w:val="000000"/>
          <w:sz w:val="27"/>
          <w:szCs w:val="27"/>
        </w:rPr>
        <w:t xml:space="preserve">ASP.NET </w:t>
      </w:r>
      <w:r w:rsidRPr="00CE7CA3">
        <w:rPr>
          <w:rFonts w:ascii="Calibri" w:hAnsi="Calibri" w:cs="Calibri"/>
          <w:color w:val="000000"/>
          <w:sz w:val="27"/>
          <w:szCs w:val="27"/>
          <w:rtl/>
        </w:rPr>
        <w:t xml:space="preserve">are </w:t>
      </w:r>
      <w:r w:rsidRPr="00CE7CA3">
        <w:rPr>
          <w:rFonts w:ascii="Calibri" w:hAnsi="Calibri" w:cs="Calibri"/>
          <w:color w:val="000000"/>
          <w:sz w:val="27"/>
          <w:szCs w:val="27"/>
        </w:rPr>
        <w:t>:</w:t>
      </w:r>
    </w:p>
    <w:p w14:paraId="14F9344E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285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Communication with all database environments </w:t>
        </w:r>
      </w:hyperlink>
      <w:hyperlink r:id="rId28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Entity Framework </w:t>
        </w:r>
      </w:hyperlink>
      <w:hyperlink r:id="rId28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is independent of the database environment and can communicate with all databases </w:t>
        </w:r>
      </w:hyperlink>
      <w:hyperlink r:id="rId28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37584B42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289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Ease of use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: </w:t>
      </w:r>
      <w:hyperlink r:id="rId29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Using </w:t>
        </w:r>
      </w:hyperlink>
      <w:hyperlink r:id="rId29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Entity </w:t>
        </w:r>
      </w:hyperlink>
      <w:hyperlink r:id="rId29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Framework , developers can </w:t>
        </w:r>
      </w:hyperlink>
      <w:hyperlink r:id="rId29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perform </w:t>
        </w:r>
      </w:hyperlink>
      <w:hyperlink r:id="rId29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CRUD (Create, Read, Update, Delete) operations </w:t>
        </w:r>
      </w:hyperlink>
      <w:hyperlink r:id="rId29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using </w:t>
        </w:r>
      </w:hyperlink>
      <w:hyperlink r:id="rId29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simple and readable </w:t>
        </w:r>
      </w:hyperlink>
      <w:hyperlink r:id="rId29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C# codes </w:t>
        </w:r>
      </w:hyperlink>
      <w:hyperlink r:id="rId29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>.</w:t>
        </w:r>
      </w:hyperlink>
    </w:p>
    <w:p w14:paraId="514C0249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299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Reduced programming time </w:t>
        </w:r>
      </w:hyperlink>
      <w:hyperlink r:id="rId30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Entity Framework </w:t>
        </w:r>
      </w:hyperlink>
      <w:hyperlink r:id="rId30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reduces programming time by eliminating the need for most data access codes </w:t>
        </w:r>
      </w:hyperlink>
      <w:hyperlink r:id="rId30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6C008628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303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Simplifying complex queries with the </w:t>
        </w:r>
      </w:hyperlink>
      <w:hyperlink r:id="rId304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Navigation Property property </w:t>
        </w:r>
      </w:hyperlink>
      <w:hyperlink r:id="rId30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Entity Framework </w:t>
        </w:r>
      </w:hyperlink>
      <w:hyperlink r:id="rId30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provides the possibility of complex queries </w:t>
        </w:r>
      </w:hyperlink>
      <w:hyperlink r:id="rId30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using the </w:t>
        </w:r>
      </w:hyperlink>
      <w:hyperlink r:id="rId30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Navigation Property property </w:t>
        </w:r>
      </w:hyperlink>
      <w:hyperlink r:id="rId30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6B278BFD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310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Separation and classification of different parts of the software </w:t>
        </w:r>
      </w:hyperlink>
      <w:hyperlink r:id="rId31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Entity Framework, </w:t>
        </w:r>
      </w:hyperlink>
      <w:hyperlink r:id="rId31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with the possibility of separation and classification of different parts of the software, helps developers to create programs with a better structure and more maintainability </w:t>
        </w:r>
      </w:hyperlink>
      <w:hyperlink r:id="rId31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673252A2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314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The ability to connect powerfully with </w:t>
        </w:r>
      </w:hyperlink>
      <w:hyperlink r:id="rId315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LINQ </w:t>
        </w:r>
      </w:hyperlink>
      <w:hyperlink r:id="rId316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to perform </w:t>
        </w:r>
      </w:hyperlink>
      <w:hyperlink r:id="rId317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CRUD </w:t>
        </w:r>
      </w:hyperlink>
      <w:hyperlink r:id="rId31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Entity Framework </w:t>
        </w:r>
      </w:hyperlink>
      <w:hyperlink r:id="rId31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provides the possibility of performing </w:t>
        </w:r>
      </w:hyperlink>
      <w:hyperlink r:id="rId32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CRUD </w:t>
        </w:r>
      </w:hyperlink>
      <w:hyperlink r:id="rId32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operations in a powerful and simple way </w:t>
        </w:r>
      </w:hyperlink>
      <w:hyperlink r:id="rId32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using </w:t>
        </w:r>
      </w:hyperlink>
      <w:hyperlink r:id="rId32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LINQ </w:t>
        </w:r>
      </w:hyperlink>
      <w:hyperlink r:id="rId32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1098F615" w14:textId="77777777" w:rsidR="003B7391" w:rsidRPr="00CE7CA3" w:rsidRDefault="00000000" w:rsidP="003B7391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Calibri" w:hAnsi="Calibri" w:cs="Calibri"/>
          <w:color w:val="161718" w:themeColor="text1"/>
          <w:sz w:val="27"/>
          <w:szCs w:val="27"/>
        </w:rPr>
      </w:pPr>
      <w:hyperlink r:id="rId325" w:tgtFrame="_blank" w:history="1">
        <w:r w:rsidR="003B7391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  <w:rtl/>
          </w:rPr>
          <w:t xml:space="preserve">Preventing the programmer from getting involved with the database </w:t>
        </w:r>
      </w:hyperlink>
      <w:hyperlink r:id="rId32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32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Using </w:t>
        </w:r>
      </w:hyperlink>
      <w:hyperlink r:id="rId32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32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developers can focus on the logic of the application and do not need to get involved with the details of the database </w:t>
        </w:r>
      </w:hyperlink>
      <w:hyperlink r:id="rId33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342044E6" w14:textId="58AD794F" w:rsidR="003B7391" w:rsidRPr="00CE7CA3" w:rsidRDefault="003B7391" w:rsidP="003B7391">
      <w:pPr>
        <w:pStyle w:val="NormalWeb"/>
        <w:rPr>
          <w:rFonts w:ascii="Calibri" w:hAnsi="Calibri" w:cs="Calibri"/>
          <w:b/>
          <w:bCs/>
          <w:color w:val="161718" w:themeColor="text1"/>
          <w:sz w:val="28"/>
          <w:szCs w:val="28"/>
        </w:rPr>
      </w:pPr>
      <w:r w:rsidRPr="00CE7CA3">
        <w:rPr>
          <w:rFonts w:ascii="Calibri" w:hAnsi="Calibri" w:cs="Calibri"/>
          <w:b/>
          <w:bCs/>
          <w:color w:val="0070C0"/>
          <w:sz w:val="40"/>
          <w:szCs w:val="40"/>
          <w:rtl/>
        </w:rPr>
        <w:t>Disadvantages</w:t>
      </w:r>
    </w:p>
    <w:p w14:paraId="505435E6" w14:textId="77777777" w:rsidR="003B7391" w:rsidRPr="00CE7CA3" w:rsidRDefault="00000000" w:rsidP="003B7391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33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(EF) is an object-relational mapping framework that allows </w:t>
        </w:r>
      </w:hyperlink>
      <w:hyperlink r:id="rId33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.NET </w:t>
        </w:r>
      </w:hyperlink>
      <w:hyperlink r:id="rId33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developers </w:t>
        </w:r>
      </w:hyperlink>
      <w:hyperlink r:id="rId33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work with relational data using domain-specific objects </w:t>
        </w:r>
      </w:hyperlink>
      <w:hyperlink r:id="rId33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r w:rsidR="003B7391"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However, like any other framework, </w:t>
      </w:r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EF </w:t>
      </w:r>
      <w:r w:rsidR="003B7391"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has its drawbacks. Some of these disadvantages are </w:t>
      </w:r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:</w:t>
      </w:r>
    </w:p>
    <w:p w14:paraId="49A48B6D" w14:textId="77777777" w:rsidR="003B7391" w:rsidRPr="00CE7CA3" w:rsidRDefault="00000000" w:rsidP="003B73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336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Reducing the speed of the program </w:t>
        </w:r>
      </w:hyperlink>
      <w:hyperlink r:id="rId33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Entity Framework </w:t>
        </w:r>
      </w:hyperlink>
      <w:hyperlink r:id="rId338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may slow down the program </w:t>
        </w:r>
      </w:hyperlink>
      <w:hyperlink r:id="rId33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34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issue is usually more evident in large and complex programs </w:t>
        </w:r>
      </w:hyperlink>
      <w:hyperlink r:id="rId34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3B7391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4885AA64" w14:textId="77777777" w:rsidR="003B7391" w:rsidRPr="00CE7CA3" w:rsidRDefault="00000000" w:rsidP="003B73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342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The need for accurate coding for communication with the database </w:t>
        </w:r>
      </w:hyperlink>
      <w:hyperlink r:id="rId34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34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the </w:t>
        </w:r>
      </w:hyperlink>
      <w:hyperlink r:id="rId34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Code First model </w:t>
        </w:r>
      </w:hyperlink>
      <w:hyperlink r:id="rId34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, all communication with the database needs to be fully and accurately coded </w:t>
        </w:r>
      </w:hyperlink>
      <w:hyperlink r:id="rId34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4AE69758" w14:textId="77777777" w:rsidR="003B7391" w:rsidRPr="00CE7CA3" w:rsidRDefault="00000000" w:rsidP="003B73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348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Problems in using </w:t>
        </w:r>
      </w:hyperlink>
      <w:hyperlink r:id="rId349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Stored Procedure </w:t>
        </w:r>
      </w:hyperlink>
      <w:hyperlink r:id="rId35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35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the </w:t>
        </w:r>
      </w:hyperlink>
      <w:hyperlink r:id="rId35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Code First method </w:t>
        </w:r>
      </w:hyperlink>
      <w:hyperlink r:id="rId35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, </w:t>
        </w:r>
      </w:hyperlink>
      <w:hyperlink r:id="rId35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Stored Procedures </w:t>
        </w:r>
      </w:hyperlink>
      <w:hyperlink r:id="rId35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are not written independently and you have to use </w:t>
        </w:r>
      </w:hyperlink>
      <w:hyperlink r:id="rId35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Fluent API functions </w:t>
        </w:r>
      </w:hyperlink>
      <w:hyperlink r:id="rId35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and bring them into the code </w:t>
        </w:r>
      </w:hyperlink>
      <w:hyperlink r:id="rId35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0B48DCB8" w14:textId="77777777" w:rsidR="003B7391" w:rsidRPr="00CE7CA3" w:rsidRDefault="00000000" w:rsidP="003B73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359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Problems in database changes </w:t>
        </w:r>
      </w:hyperlink>
      <w:hyperlink r:id="rId36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36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the </w:t>
        </w:r>
      </w:hyperlink>
      <w:hyperlink r:id="rId36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Code First model </w:t>
        </w:r>
      </w:hyperlink>
      <w:hyperlink r:id="rId363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, to make changes in the database, classes must be programmed and the </w:t>
        </w:r>
      </w:hyperlink>
      <w:hyperlink r:id="rId36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update-database command </w:t>
        </w:r>
      </w:hyperlink>
      <w:hyperlink r:id="rId36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must be executed </w:t>
        </w:r>
      </w:hyperlink>
      <w:hyperlink r:id="rId36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</w:t>
        </w:r>
      </w:hyperlink>
      <w:hyperlink r:id="rId36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package manager console </w:t>
        </w:r>
      </w:hyperlink>
      <w:hyperlink r:id="rId36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3B7391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054838D8" w14:textId="77777777" w:rsidR="003B7391" w:rsidRPr="00CE7CA3" w:rsidRDefault="00000000" w:rsidP="003B73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369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Limitations of </w:t>
        </w:r>
      </w:hyperlink>
      <w:hyperlink r:id="rId370" w:history="1">
        <w:r w:rsidR="003B7391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ORM </w:t>
        </w:r>
      </w:hyperlink>
      <w:hyperlink r:id="rId371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372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Despite the addition of many features to version 4 of this framework, this tool still has some shortcomings compared </w:t>
        </w:r>
      </w:hyperlink>
      <w:hyperlink r:id="rId37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to </w:t>
        </w:r>
      </w:hyperlink>
      <w:hyperlink r:id="rId374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popular </w:t>
        </w:r>
      </w:hyperlink>
      <w:hyperlink r:id="rId375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ORMs </w:t>
        </w:r>
      </w:hyperlink>
      <w:r w:rsidR="003B7391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3EB95A36" w14:textId="77777777" w:rsidR="003B7391" w:rsidRPr="00CE7CA3" w:rsidRDefault="00000000" w:rsidP="003B7391">
      <w:pPr>
        <w:pStyle w:val="NormalWeb"/>
        <w:rPr>
          <w:rFonts w:ascii="Calibri" w:hAnsi="Calibri" w:cs="Calibri"/>
          <w:color w:val="161718" w:themeColor="text1"/>
          <w:sz w:val="28"/>
          <w:szCs w:val="28"/>
          <w:rtl/>
        </w:rPr>
      </w:pPr>
      <w:hyperlink r:id="rId376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However, it should be noted that some of these disadvantages may </w:t>
        </w:r>
      </w:hyperlink>
      <w:hyperlink r:id="rId377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have been fixed in newer versions </w:t>
        </w:r>
      </w:hyperlink>
      <w:hyperlink r:id="rId378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of EF </w:t>
        </w:r>
      </w:hyperlink>
      <w:hyperlink r:id="rId379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such as </w:t>
        </w:r>
      </w:hyperlink>
      <w:hyperlink r:id="rId380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EF Core </w:t>
        </w:r>
      </w:hyperlink>
      <w:hyperlink r:id="rId38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Also, some of these disadvantages may </w:t>
      </w:r>
      <w:hyperlink r:id="rId382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be reduced </w:t>
        </w:r>
      </w:hyperlink>
      <w:hyperlink r:id="rId383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by using different programming methods and techniques, such as using different </w:t>
        </w:r>
      </w:hyperlink>
      <w:hyperlink r:id="rId384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EF models ( </w:t>
        </w:r>
      </w:hyperlink>
      <w:hyperlink r:id="rId385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such as </w:t>
        </w:r>
      </w:hyperlink>
      <w:hyperlink r:id="rId386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Database First </w:t>
        </w:r>
      </w:hyperlink>
      <w:hyperlink r:id="rId387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388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Model First </w:t>
        </w:r>
      </w:hyperlink>
      <w:hyperlink r:id="rId389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and </w:t>
        </w:r>
      </w:hyperlink>
      <w:hyperlink r:id="rId390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Code First) </w:t>
        </w:r>
      </w:hyperlink>
      <w:hyperlink r:id="rId391" w:tgtFrame="_blank" w:history="1">
        <w:r w:rsidR="003B7391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3B7391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2B99020B" w14:textId="77777777" w:rsidR="002E77D9" w:rsidRPr="00CE7CA3" w:rsidRDefault="002E77D9" w:rsidP="002E77D9">
      <w:pPr>
        <w:pStyle w:val="NormalWeb"/>
        <w:bidi/>
        <w:rPr>
          <w:rFonts w:ascii="Calibri" w:hAnsi="Calibri" w:cs="Calibri"/>
          <w:color w:val="161718" w:themeColor="text1"/>
          <w:sz w:val="28"/>
          <w:szCs w:val="28"/>
          <w:rtl/>
        </w:rPr>
      </w:pPr>
    </w:p>
    <w:p w14:paraId="44410B6D" w14:textId="77777777" w:rsidR="002E77D9" w:rsidRPr="00CE7CA3" w:rsidRDefault="002E77D9" w:rsidP="002E77D9">
      <w:pPr>
        <w:pStyle w:val="NormalWeb"/>
        <w:bidi/>
        <w:jc w:val="center"/>
        <w:rPr>
          <w:rFonts w:ascii="Calibri" w:hAnsi="Calibri" w:cs="Calibri"/>
          <w:color w:val="0070C0"/>
          <w:sz w:val="40"/>
          <w:szCs w:val="40"/>
        </w:rPr>
      </w:pPr>
    </w:p>
    <w:p w14:paraId="63B1C7B0" w14:textId="77777777" w:rsidR="002E77D9" w:rsidRPr="002E77D9" w:rsidRDefault="002E77D9" w:rsidP="002E77D9">
      <w:pPr>
        <w:tabs>
          <w:tab w:val="left" w:pos="5750"/>
        </w:tabs>
        <w:jc w:val="center"/>
        <w:rPr>
          <w:rFonts w:ascii="Calibri" w:hAnsi="Calibri" w:cs="Calibri"/>
          <w:color w:val="0070C0"/>
          <w:sz w:val="40"/>
          <w:szCs w:val="40"/>
        </w:rPr>
      </w:pPr>
      <w:r w:rsidRPr="002E77D9">
        <w:rPr>
          <w:rFonts w:ascii="Calibri" w:hAnsi="Calibri" w:cs="Calibri"/>
          <w:b/>
          <w:bCs/>
          <w:color w:val="0070C0"/>
          <w:sz w:val="40"/>
          <w:szCs w:val="40"/>
          <w:rtl/>
        </w:rPr>
        <w:t xml:space="preserve">What is 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</w:rPr>
        <w:t>Asp.net ?</w:t>
      </w:r>
    </w:p>
    <w:p w14:paraId="033B2911" w14:textId="77777777" w:rsidR="00654ACE" w:rsidRPr="00CE7CA3" w:rsidRDefault="00654ACE" w:rsidP="00654ACE">
      <w:pPr>
        <w:tabs>
          <w:tab w:val="left" w:pos="5750"/>
        </w:tabs>
        <w:bidi/>
        <w:rPr>
          <w:rFonts w:ascii="Calibri" w:hAnsi="Calibri" w:cs="Calibri"/>
          <w:color w:val="161718" w:themeColor="text1"/>
          <w:szCs w:val="28"/>
          <w:rtl/>
        </w:rPr>
      </w:pPr>
    </w:p>
    <w:p w14:paraId="303F7473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39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is a web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development </w:t>
      </w:r>
      <w:hyperlink r:id="rId39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framework provided by Microsoft in 2002 </w:t>
        </w:r>
      </w:hyperlink>
      <w:hyperlink r:id="rId394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. </w:t>
        </w:r>
      </w:hyperlink>
      <w:hyperlink r:id="rId39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is part of the .NET </w:t>
        </w:r>
      </w:hyperlink>
      <w:hyperlink r:id="rId39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(.NET) platform </w:t>
        </w:r>
      </w:hyperlink>
      <w:hyperlink r:id="rId39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and provides additional libraries and tools for developing websites and online applications </w:t>
        </w:r>
      </w:hyperlink>
      <w:hyperlink r:id="rId398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0D63344D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39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supports </w:t>
        </w:r>
      </w:hyperlink>
      <w:hyperlink r:id="rId40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using languages like </w:t>
        </w:r>
      </w:hyperlink>
      <w:hyperlink r:id="rId40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VB.Net </w:t>
        </w:r>
      </w:hyperlink>
      <w:hyperlink r:id="rId40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40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C# </w:t>
        </w:r>
      </w:hyperlink>
      <w:hyperlink r:id="rId40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40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Jscript.Net </w:t>
        </w:r>
      </w:hyperlink>
      <w:hyperlink r:id="rId40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etc. </w:t>
        </w:r>
      </w:hyperlink>
      <w:hyperlink r:id="rId407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40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Using this framework, you can create dynamic websites, online applications and various web services </w:t>
        </w:r>
      </w:hyperlink>
      <w:hyperlink r:id="rId409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31DA1D41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41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Core is </w:t>
        </w:r>
      </w:hyperlink>
      <w:hyperlink r:id="rId41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 newer version of </w:t>
        </w:r>
      </w:hyperlink>
      <w:hyperlink r:id="rId41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</w:t>
        </w:r>
      </w:hyperlink>
      <w:hyperlink r:id="rId41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that was released in 2016 </w:t>
        </w:r>
      </w:hyperlink>
      <w:hyperlink r:id="rId414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41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Core is </w:t>
        </w:r>
      </w:hyperlink>
      <w:hyperlink r:id="rId41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 </w:t>
        </w:r>
      </w:hyperlink>
      <w:hyperlink r:id="rId41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Open Source </w:t>
        </w:r>
      </w:hyperlink>
      <w:hyperlink r:id="rId41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(free) and </w:t>
        </w:r>
      </w:hyperlink>
      <w:hyperlink r:id="rId41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Cross Platform </w:t>
        </w:r>
      </w:hyperlink>
      <w:hyperlink r:id="rId42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(multi-platform) framework </w:t>
        </w:r>
      </w:hyperlink>
      <w:hyperlink r:id="rId421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42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can run on Windows, Linux and Mac </w:t>
        </w:r>
      </w:hyperlink>
      <w:hyperlink r:id="rId423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42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Core includes the </w:t>
        </w:r>
      </w:hyperlink>
      <w:hyperlink r:id="rId42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MVC </w:t>
        </w:r>
      </w:hyperlink>
      <w:hyperlink r:id="rId42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framework </w:t>
        </w:r>
      </w:hyperlink>
      <w:hyperlink r:id="rId42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which now </w:t>
        </w:r>
      </w:hyperlink>
      <w:hyperlink r:id="rId42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connects </w:t>
        </w:r>
      </w:hyperlink>
      <w:hyperlink r:id="rId42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MVC </w:t>
        </w:r>
      </w:hyperlink>
      <w:hyperlink r:id="rId43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and </w:t>
        </w:r>
      </w:hyperlink>
      <w:hyperlink r:id="rId43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Web API features to the Web programming framework </w:t>
        </w:r>
      </w:hyperlink>
      <w:hyperlink r:id="rId432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17A111B2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43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</w:t>
        </w:r>
      </w:hyperlink>
      <w:hyperlink r:id="rId43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has key and unique features </w:t>
        </w:r>
      </w:hyperlink>
      <w:hyperlink r:id="rId435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3 </w:t>
        </w:r>
      </w:hyperlink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r w:rsidR="002E77D9"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Some of these features are </w:t>
      </w:r>
      <w:r w:rsidR="002E77D9" w:rsidRPr="00CE7CA3">
        <w:rPr>
          <w:rFonts w:ascii="Calibri" w:hAnsi="Calibri" w:cs="Calibri"/>
          <w:color w:val="161718" w:themeColor="text1"/>
          <w:sz w:val="28"/>
          <w:szCs w:val="28"/>
        </w:rPr>
        <w:t>:</w:t>
      </w:r>
    </w:p>
    <w:p w14:paraId="19308D4B" w14:textId="77777777" w:rsidR="002E77D9" w:rsidRPr="00CE7CA3" w:rsidRDefault="00000000" w:rsidP="002E77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436" w:history="1">
        <w:r w:rsidR="002E77D9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Code </w:t>
        </w:r>
      </w:hyperlink>
      <w:hyperlink r:id="rId437" w:history="1">
        <w:r w:rsidR="002E77D9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Behind Mode </w:t>
        </w:r>
      </w:hyperlink>
      <w:hyperlink r:id="rId43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43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concept refers to the separation of design and code </w:t>
        </w:r>
      </w:hyperlink>
      <w:hyperlink r:id="rId440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E77D9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44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By doing this separation, the maintenance and development of </w:t>
        </w:r>
      </w:hyperlink>
      <w:hyperlink r:id="rId44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ASP.NET applications </w:t>
        </w:r>
      </w:hyperlink>
      <w:hyperlink r:id="rId44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is done better and easier </w:t>
        </w:r>
      </w:hyperlink>
      <w:hyperlink r:id="rId444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E77D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76A92F7D" w14:textId="77777777" w:rsidR="002E77D9" w:rsidRPr="00CE7CA3" w:rsidRDefault="00000000" w:rsidP="002E77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445" w:history="1">
        <w:r w:rsidR="002E77D9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State </w:t>
        </w:r>
      </w:hyperlink>
      <w:hyperlink r:id="rId446" w:history="1">
        <w:r w:rsidR="002E77D9" w:rsidRPr="00CE7CA3">
          <w:rPr>
            <w:rStyle w:val="Strong"/>
            <w:rFonts w:ascii="Calibri" w:hAnsi="Calibri" w:cs="Calibri"/>
            <w:color w:val="161718" w:themeColor="text1"/>
            <w:szCs w:val="28"/>
            <w:rtl/>
          </w:rPr>
          <w:t xml:space="preserve">Management </w:t>
        </w:r>
      </w:hyperlink>
      <w:hyperlink r:id="rId44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44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</w:t>
        </w:r>
      </w:hyperlink>
      <w:hyperlink r:id="rId44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ASP.NET, </w:t>
        </w:r>
      </w:hyperlink>
      <w:hyperlink r:id="rId45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it is possible to control the state management </w:t>
        </w:r>
      </w:hyperlink>
      <w:hyperlink r:id="rId451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E77D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0A9BE2DB" w14:textId="77777777" w:rsidR="002E77D9" w:rsidRPr="00CE7CA3" w:rsidRDefault="002E77D9" w:rsidP="002E77D9">
      <w:pPr>
        <w:bidi/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  <w:rtl/>
        </w:rPr>
      </w:pPr>
    </w:p>
    <w:p w14:paraId="42FEA02D" w14:textId="77777777" w:rsidR="002E77D9" w:rsidRPr="00CE7CA3" w:rsidRDefault="002E77D9" w:rsidP="002E77D9">
      <w:pPr>
        <w:bidi/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</w:p>
    <w:p w14:paraId="4A2C828A" w14:textId="77777777" w:rsidR="002E77D9" w:rsidRPr="002E77D9" w:rsidRDefault="002E77D9" w:rsidP="002E77D9">
      <w:pPr>
        <w:tabs>
          <w:tab w:val="left" w:pos="5750"/>
        </w:tabs>
        <w:jc w:val="center"/>
        <w:rPr>
          <w:rFonts w:ascii="Calibri" w:hAnsi="Calibri" w:cs="Calibri"/>
          <w:color w:val="0070C0"/>
          <w:sz w:val="40"/>
          <w:szCs w:val="40"/>
        </w:rPr>
      </w:pPr>
      <w:r w:rsidRPr="002E77D9">
        <w:rPr>
          <w:rFonts w:ascii="Calibri" w:hAnsi="Calibri" w:cs="Calibri"/>
          <w:b/>
          <w:bCs/>
          <w:color w:val="0070C0"/>
          <w:sz w:val="40"/>
          <w:szCs w:val="40"/>
          <w:rtl/>
        </w:rPr>
        <w:t>Structural coding and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</w:rPr>
        <w:t xml:space="preserve"> 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  <w:rtl/>
        </w:rPr>
        <w:t>Use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</w:rPr>
        <w:t xml:space="preserve"> 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  <w:rtl/>
        </w:rPr>
        <w:t xml:space="preserve">From 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</w:rPr>
        <w:t>Entity Framework</w:t>
      </w:r>
    </w:p>
    <w:p w14:paraId="126A7C06" w14:textId="77777777" w:rsidR="002E77D9" w:rsidRPr="00CE7CA3" w:rsidRDefault="002E77D9" w:rsidP="002E77D9">
      <w:pPr>
        <w:tabs>
          <w:tab w:val="left" w:pos="5750"/>
        </w:tabs>
        <w:bidi/>
        <w:rPr>
          <w:rFonts w:ascii="Calibri" w:hAnsi="Calibri" w:cs="Calibri"/>
          <w:color w:val="161718" w:themeColor="text1"/>
          <w:sz w:val="40"/>
          <w:szCs w:val="40"/>
          <w:rtl/>
        </w:rPr>
      </w:pPr>
    </w:p>
    <w:p w14:paraId="2785B933" w14:textId="77777777" w:rsidR="002E77D9" w:rsidRPr="00CE7CA3" w:rsidRDefault="00000000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45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(EF) is an object-relational mapping framework that allows </w:t>
        </w:r>
      </w:hyperlink>
      <w:hyperlink r:id="rId45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.NET </w:t>
        </w:r>
      </w:hyperlink>
      <w:hyperlink r:id="rId45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developers </w:t>
        </w:r>
      </w:hyperlink>
      <w:hyperlink r:id="rId45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work with relational data using domain-specific objects </w:t>
        </w:r>
      </w:hyperlink>
      <w:hyperlink r:id="rId456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45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458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501EB1B8" w14:textId="77777777" w:rsidR="002E77D9" w:rsidRPr="00CE7CA3" w:rsidRDefault="00000000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45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general, we can </w:t>
        </w:r>
      </w:hyperlink>
      <w:hyperlink r:id="rId46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use </w:t>
        </w:r>
      </w:hyperlink>
      <w:hyperlink r:id="rId46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in three ways </w:t>
        </w:r>
      </w:hyperlink>
      <w:hyperlink r:id="rId46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Model First </w:t>
        </w:r>
      </w:hyperlink>
      <w:hyperlink r:id="rId46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</w:t>
        </w:r>
      </w:hyperlink>
      <w:hyperlink r:id="rId46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Database First </w:t>
        </w:r>
      </w:hyperlink>
      <w:hyperlink r:id="rId46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and </w:t>
        </w:r>
      </w:hyperlink>
      <w:hyperlink r:id="rId46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Code First </w:t>
        </w:r>
      </w:hyperlink>
      <w:hyperlink r:id="rId467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4494B1AA" w14:textId="77777777" w:rsidR="002E77D9" w:rsidRPr="00CE7CA3" w:rsidRDefault="00000000" w:rsidP="002E77D9">
      <w:pPr>
        <w:numPr>
          <w:ilvl w:val="0"/>
          <w:numId w:val="5"/>
        </w:numPr>
        <w:spacing w:before="100" w:beforeAutospacing="1" w:after="100" w:afterAutospacing="1" w:line="240" w:lineRule="auto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468" w:history="1">
        <w:r w:rsidR="002E77D9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Model First </w:t>
        </w:r>
      </w:hyperlink>
      <w:hyperlink r:id="rId46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47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this method, we first design the model of the entities and the relationships between them in a graphic environment and then use it to create a database </w:t>
        </w:r>
      </w:hyperlink>
      <w:hyperlink r:id="rId471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1770AE16" w14:textId="77777777" w:rsidR="002E77D9" w:rsidRPr="00CE7CA3" w:rsidRDefault="002E77D9" w:rsidP="002E77D9">
      <w:pPr>
        <w:numPr>
          <w:ilvl w:val="0"/>
          <w:numId w:val="5"/>
        </w:numPr>
        <w:spacing w:before="100" w:beforeAutospacing="1" w:after="100" w:afterAutospacing="1" w:line="240" w:lineRule="auto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r w:rsidRPr="00CE7CA3">
        <w:rPr>
          <w:rStyle w:val="Strong"/>
          <w:rFonts w:ascii="Calibri" w:hAnsi="Calibri" w:cs="Calibri"/>
          <w:color w:val="161718" w:themeColor="text1"/>
          <w:sz w:val="27"/>
          <w:szCs w:val="27"/>
        </w:rPr>
        <w:t xml:space="preserve">Database First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: </w:t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In this method, the database and its tables are created first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472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Then, using </w:t>
        </w:r>
      </w:hyperlink>
      <w:hyperlink r:id="rId473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EF </w:t>
        </w:r>
      </w:hyperlink>
      <w:hyperlink r:id="rId474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the models related to the database tables are created </w:t>
        </w:r>
      </w:hyperlink>
      <w:hyperlink r:id="rId475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58D347F9" w14:textId="77777777" w:rsidR="002E77D9" w:rsidRPr="00CE7CA3" w:rsidRDefault="00000000" w:rsidP="002E77D9">
      <w:pPr>
        <w:numPr>
          <w:ilvl w:val="0"/>
          <w:numId w:val="5"/>
        </w:numPr>
        <w:spacing w:before="100" w:beforeAutospacing="1" w:after="100" w:afterAutospacing="1" w:line="240" w:lineRule="auto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476" w:history="1">
        <w:r w:rsidR="002E77D9" w:rsidRPr="00CE7CA3">
          <w:rPr>
            <w:rStyle w:val="Strong"/>
            <w:rFonts w:ascii="Calibri" w:hAnsi="Calibri" w:cs="Calibri"/>
            <w:color w:val="161718" w:themeColor="text1"/>
            <w:sz w:val="27"/>
            <w:szCs w:val="27"/>
          </w:rPr>
          <w:t xml:space="preserve">Code First </w:t>
        </w:r>
      </w:hyperlink>
      <w:hyperlink r:id="rId47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: </w:t>
        </w:r>
      </w:hyperlink>
      <w:hyperlink r:id="rId47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this method, we first write the classes related to the models and then using </w:t>
        </w:r>
      </w:hyperlink>
      <w:hyperlink r:id="rId47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EF </w:t>
        </w:r>
      </w:hyperlink>
      <w:hyperlink r:id="rId48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the database and its tables are created based on these classes </w:t>
        </w:r>
      </w:hyperlink>
      <w:hyperlink r:id="rId481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2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3C7D0E53" w14:textId="77777777" w:rsidR="002E77D9" w:rsidRPr="00CE7CA3" w:rsidRDefault="00000000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48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use </w:t>
        </w:r>
      </w:hyperlink>
      <w:hyperlink r:id="rId48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the Entity Framework </w:t>
        </w:r>
      </w:hyperlink>
      <w:hyperlink r:id="rId48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</w:t>
        </w:r>
      </w:hyperlink>
      <w:hyperlink r:id="rId48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ASP.NET , you must first </w:t>
        </w:r>
      </w:hyperlink>
      <w:hyperlink r:id="rId48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add a reference to the </w:t>
        </w:r>
      </w:hyperlink>
      <w:hyperlink r:id="rId48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48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library to your project </w:t>
        </w:r>
      </w:hyperlink>
      <w:hyperlink r:id="rId489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49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>Then, a class</w:t>
        </w:r>
      </w:hyperlink>
      <w:hyperlink r:id="rId49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492" w:history="1"/>
      <w:hyperlink r:id="rId493" w:history="1">
        <w:proofErr w:type="spellStart"/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>DbContext</w:t>
        </w:r>
        <w:proofErr w:type="spellEnd"/>
      </w:hyperlink>
      <w:hyperlink r:id="rId494" w:history="1"/>
      <w:hyperlink r:id="rId49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49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Create the bridge between the database and your code </w:t>
        </w:r>
      </w:hyperlink>
      <w:hyperlink r:id="rId497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In this class , </w:t>
      </w:r>
      <w:hyperlink r:id="rId49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you can define sets of entities, each of which corresponds to a table in the database </w:t>
        </w:r>
      </w:hyperlink>
      <w:hyperlink r:id="rId499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>.</w:t>
        </w:r>
      </w:hyperlink>
    </w:p>
    <w:p w14:paraId="249B4B17" w14:textId="77777777" w:rsidR="002E77D9" w:rsidRPr="00CE7CA3" w:rsidRDefault="00000000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50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perform </w:t>
        </w:r>
      </w:hyperlink>
      <w:hyperlink r:id="rId50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CRUD </w:t>
        </w:r>
      </w:hyperlink>
      <w:hyperlink r:id="rId50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(create, read, update, delete) operations, you can use methods like </w:t>
        </w:r>
      </w:hyperlink>
      <w:hyperlink r:id="rId50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Add(), Remove(), Find(), </w:t>
        </w:r>
      </w:hyperlink>
      <w:hyperlink r:id="rId50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>and</w:t>
        </w:r>
      </w:hyperlink>
      <w:hyperlink r:id="rId50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506" w:history="1"/>
      <w:hyperlink r:id="rId507" w:history="1">
        <w:proofErr w:type="spellStart"/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>SaveChanges</w:t>
        </w:r>
        <w:proofErr w:type="spellEnd"/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508" w:history="1"/>
      <w:hyperlink r:id="rId50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() provided </w:t>
        </w:r>
      </w:hyperlink>
      <w:hyperlink r:id="rId51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by </w:t>
        </w:r>
      </w:hyperlink>
      <w:hyperlink r:id="rId51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EF </w:t>
        </w:r>
      </w:hyperlink>
      <w:hyperlink r:id="rId51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use </w:t>
        </w:r>
      </w:hyperlink>
      <w:hyperlink r:id="rId513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1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Also, you can use </w:t>
        </w:r>
      </w:hyperlink>
      <w:hyperlink r:id="rId51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LINQ </w:t>
        </w:r>
      </w:hyperlink>
      <w:hyperlink r:id="rId51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perform complex queries on data </w:t>
        </w:r>
      </w:hyperlink>
      <w:hyperlink r:id="rId517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749C6906" w14:textId="77777777" w:rsidR="002E77D9" w:rsidRPr="00CE7CA3" w:rsidRDefault="002E77D9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For example, to create a new record in the database, you can write the following code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>:</w:t>
      </w:r>
    </w:p>
    <w:p w14:paraId="1C47E6DC" w14:textId="38540A26" w:rsidR="002E77D9" w:rsidRPr="00CE7CA3" w:rsidRDefault="002E77D9" w:rsidP="002E77D9">
      <w:pPr>
        <w:pStyle w:val="HTMLPreformatted"/>
        <w:jc w:val="right"/>
        <w:rPr>
          <w:rStyle w:val="HTMLCode"/>
          <w:rFonts w:ascii="Calibri" w:hAnsi="Calibri" w:cs="Calibri"/>
          <w:color w:val="161718" w:themeColor="text1"/>
        </w:rPr>
      </w:pPr>
      <w:r w:rsidRPr="00CE7CA3">
        <w:rPr>
          <w:rStyle w:val="hljs-keyword"/>
          <w:rFonts w:ascii="Calibri" w:hAnsi="Calibri" w:cs="Calibri"/>
          <w:noProof/>
          <w:color w:val="161718" w:themeColor="text1"/>
        </w:rPr>
        <w:drawing>
          <wp:inline distT="0" distB="0" distL="0" distR="0" wp14:anchorId="22386ED4" wp14:editId="6A0083B2">
            <wp:extent cx="6258798" cy="1143160"/>
            <wp:effectExtent l="0" t="0" r="0" b="0"/>
            <wp:docPr id="10436978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7868" name="Picture 1" descr="A white background with black text&#10;&#10;Description automatically generated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CA3">
        <w:rPr>
          <w:rStyle w:val="HTMLCode"/>
          <w:rFonts w:ascii="Calibri" w:hAnsi="Calibri" w:cs="Calibri"/>
          <w:color w:val="161718" w:themeColor="text1"/>
        </w:rPr>
        <w:t xml:space="preserve"> </w:t>
      </w:r>
    </w:p>
    <w:p w14:paraId="0D70440A" w14:textId="77777777" w:rsidR="002E77D9" w:rsidRPr="00CE7CA3" w:rsidRDefault="002E77D9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In the above code, a new object of the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Student class </w:t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is created and added to the students collection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19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Then the changes are saved in the database </w:t>
        </w:r>
      </w:hyperlink>
      <w:hyperlink r:id="rId52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26EEFD5D" w14:textId="77777777" w:rsidR="002E77D9" w:rsidRPr="00CE7CA3" w:rsidRDefault="00000000" w:rsidP="002E77D9">
      <w:pPr>
        <w:pStyle w:val="NormalWeb"/>
        <w:jc w:val="right"/>
        <w:rPr>
          <w:rFonts w:ascii="Calibri" w:hAnsi="Calibri" w:cs="Calibri"/>
          <w:color w:val="161718" w:themeColor="text1"/>
          <w:sz w:val="27"/>
          <w:szCs w:val="27"/>
        </w:rPr>
      </w:pPr>
      <w:hyperlink r:id="rId52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Similarly, you can </w:t>
        </w:r>
      </w:hyperlink>
      <w:hyperlink r:id="rId52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perform read, update, and delete operations using </w:t>
        </w:r>
      </w:hyperlink>
      <w:hyperlink r:id="rId52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524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2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These features make coding with </w:t>
        </w:r>
      </w:hyperlink>
      <w:hyperlink r:id="rId52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52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simpler, more readable, and more efficient </w:t>
        </w:r>
      </w:hyperlink>
      <w:hyperlink r:id="rId528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5E42D270" w14:textId="77777777" w:rsidR="002E77D9" w:rsidRPr="002E77D9" w:rsidRDefault="002E77D9" w:rsidP="002E77D9">
      <w:pPr>
        <w:tabs>
          <w:tab w:val="left" w:pos="5750"/>
        </w:tabs>
        <w:jc w:val="center"/>
        <w:rPr>
          <w:rFonts w:ascii="Calibri" w:hAnsi="Calibri" w:cs="Calibri"/>
          <w:color w:val="0070C0"/>
          <w:sz w:val="40"/>
          <w:szCs w:val="40"/>
        </w:rPr>
      </w:pPr>
      <w:r w:rsidRPr="002E77D9">
        <w:rPr>
          <w:rFonts w:ascii="Calibri" w:hAnsi="Calibri" w:cs="Calibri"/>
          <w:b/>
          <w:bCs/>
          <w:color w:val="0070C0"/>
          <w:sz w:val="40"/>
          <w:szCs w:val="40"/>
          <w:rtl/>
        </w:rPr>
        <w:t xml:space="preserve">Detailed examination </w:t>
      </w:r>
      <w:r w:rsidRPr="002E77D9">
        <w:rPr>
          <w:rFonts w:ascii="Calibri" w:hAnsi="Calibri" w:cs="Calibri"/>
          <w:b/>
          <w:bCs/>
          <w:color w:val="0070C0"/>
          <w:sz w:val="40"/>
          <w:szCs w:val="40"/>
        </w:rPr>
        <w:t>of Entity Framework on Asp.net</w:t>
      </w:r>
    </w:p>
    <w:p w14:paraId="542A4AD2" w14:textId="77777777" w:rsidR="002E77D9" w:rsidRPr="00CE7CA3" w:rsidRDefault="002E77D9" w:rsidP="002E77D9">
      <w:pPr>
        <w:tabs>
          <w:tab w:val="left" w:pos="5750"/>
        </w:tabs>
        <w:bidi/>
        <w:jc w:val="center"/>
        <w:rPr>
          <w:rFonts w:ascii="Calibri" w:hAnsi="Calibri" w:cs="Calibri"/>
          <w:color w:val="0070C0"/>
          <w:sz w:val="40"/>
          <w:szCs w:val="40"/>
          <w:rtl/>
        </w:rPr>
      </w:pPr>
    </w:p>
    <w:p w14:paraId="28A54E30" w14:textId="77777777" w:rsidR="002E77D9" w:rsidRPr="00CE7CA3" w:rsidRDefault="002E77D9" w:rsidP="002E77D9">
      <w:pPr>
        <w:tabs>
          <w:tab w:val="left" w:pos="5750"/>
        </w:tabs>
        <w:bidi/>
        <w:jc w:val="center"/>
        <w:rPr>
          <w:rFonts w:ascii="Calibri" w:hAnsi="Calibri" w:cs="Calibri"/>
          <w:color w:val="0070C0"/>
          <w:sz w:val="40"/>
          <w:szCs w:val="40"/>
          <w:rtl/>
        </w:rPr>
      </w:pPr>
    </w:p>
    <w:p w14:paraId="4B201A7E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52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(EF) is an object-relational mapping framework that allows </w:t>
        </w:r>
      </w:hyperlink>
      <w:hyperlink r:id="rId53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.NET </w:t>
        </w:r>
      </w:hyperlink>
      <w:hyperlink r:id="rId53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developers </w:t>
        </w:r>
      </w:hyperlink>
      <w:hyperlink r:id="rId53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work with relational data using domain-specific objects </w:t>
        </w:r>
      </w:hyperlink>
      <w:hyperlink r:id="rId533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3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This framework </w:t>
        </w:r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lastRenderedPageBreak/>
          <w:t xml:space="preserve">eliminates the need for most of the data access code that developers would normally have to write </w:t>
        </w:r>
      </w:hyperlink>
      <w:hyperlink r:id="rId535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29A53A21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53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use </w:t>
        </w:r>
      </w:hyperlink>
      <w:hyperlink r:id="rId53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the Entity Framework </w:t>
        </w:r>
      </w:hyperlink>
      <w:hyperlink r:id="rId53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</w:t>
        </w:r>
      </w:hyperlink>
      <w:hyperlink r:id="rId53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ASP.NET , you must first </w:t>
        </w:r>
      </w:hyperlink>
      <w:hyperlink r:id="rId54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add a reference to the </w:t>
        </w:r>
      </w:hyperlink>
      <w:hyperlink r:id="rId54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54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library to your project </w:t>
        </w:r>
      </w:hyperlink>
      <w:hyperlink r:id="rId543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4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>Then, a class</w:t>
        </w:r>
      </w:hyperlink>
      <w:hyperlink r:id="rId54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546" w:history="1"/>
      <w:hyperlink r:id="rId547" w:history="1">
        <w:proofErr w:type="spellStart"/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>DbContext</w:t>
        </w:r>
        <w:proofErr w:type="spellEnd"/>
      </w:hyperlink>
      <w:hyperlink r:id="rId548" w:history="1"/>
      <w:hyperlink r:id="rId54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55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Create the bridge between the database and your code </w:t>
        </w:r>
      </w:hyperlink>
      <w:hyperlink r:id="rId551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In this class , </w:t>
      </w:r>
      <w:hyperlink r:id="rId552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you can define sets of entities, each of which corresponds to a table in the database </w:t>
        </w:r>
      </w:hyperlink>
      <w:hyperlink r:id="rId553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>.</w:t>
        </w:r>
      </w:hyperlink>
    </w:p>
    <w:p w14:paraId="42B3D31D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55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perform </w:t>
        </w:r>
      </w:hyperlink>
      <w:hyperlink r:id="rId55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CRUD </w:t>
        </w:r>
      </w:hyperlink>
      <w:hyperlink r:id="rId55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(create, read, update, delete) operations, you can use methods like </w:t>
        </w:r>
      </w:hyperlink>
      <w:hyperlink r:id="rId55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Add(), Remove(), Find(), </w:t>
        </w:r>
      </w:hyperlink>
      <w:hyperlink r:id="rId55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>and</w:t>
        </w:r>
      </w:hyperlink>
      <w:hyperlink r:id="rId55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560" w:history="1"/>
      <w:hyperlink r:id="rId561" w:history="1">
        <w:proofErr w:type="spellStart"/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>SaveChanges</w:t>
        </w:r>
        <w:proofErr w:type="spellEnd"/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 </w:t>
        </w:r>
      </w:hyperlink>
      <w:hyperlink r:id="rId562" w:history="1"/>
      <w:hyperlink r:id="rId563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() provided </w:t>
        </w:r>
      </w:hyperlink>
      <w:hyperlink r:id="rId564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by </w:t>
        </w:r>
      </w:hyperlink>
      <w:hyperlink r:id="rId56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EF </w:t>
        </w:r>
      </w:hyperlink>
      <w:hyperlink r:id="rId56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use </w:t>
        </w:r>
      </w:hyperlink>
      <w:hyperlink r:id="rId567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68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Also, you can use </w:t>
        </w:r>
      </w:hyperlink>
      <w:hyperlink r:id="rId56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LINQ </w:t>
        </w:r>
      </w:hyperlink>
      <w:hyperlink r:id="rId57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to perform complex queries on data </w:t>
        </w:r>
      </w:hyperlink>
      <w:hyperlink r:id="rId571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07B6D22F" w14:textId="77777777" w:rsidR="002E77D9" w:rsidRPr="00CE7CA3" w:rsidRDefault="002E77D9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For example, to create a new record in the database, you can write the following code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>:</w:t>
      </w:r>
    </w:p>
    <w:p w14:paraId="5DC0A2A6" w14:textId="2EF70449" w:rsidR="002E77D9" w:rsidRPr="00CE7CA3" w:rsidRDefault="002E77D9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r w:rsidRPr="00CE7CA3">
        <w:rPr>
          <w:rStyle w:val="hljs-keyword"/>
          <w:rFonts w:ascii="Calibri" w:hAnsi="Calibri" w:cs="Calibri"/>
          <w:noProof/>
          <w:color w:val="161718" w:themeColor="text1"/>
          <w:sz w:val="20"/>
          <w:szCs w:val="20"/>
          <w:rtl/>
        </w:rPr>
        <w:drawing>
          <wp:inline distT="0" distB="0" distL="0" distR="0" wp14:anchorId="556C257B" wp14:editId="6BB2ED4C">
            <wp:extent cx="6309360" cy="1061085"/>
            <wp:effectExtent l="0" t="0" r="0" b="5715"/>
            <wp:docPr id="17972564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6451" name="Picture 1" descr="A white background with black text&#10;&#10;Description automatically generated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In the above code, a new object of the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Student class </w:t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is created and added to the students collection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73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Then the changes are saved in the database </w:t>
        </w:r>
      </w:hyperlink>
      <w:hyperlink r:id="rId57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422C9BDD" w14:textId="77777777" w:rsidR="002E77D9" w:rsidRPr="00CE7CA3" w:rsidRDefault="00000000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</w:rPr>
      </w:pPr>
      <w:hyperlink r:id="rId575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Similarly, you can </w:t>
        </w:r>
      </w:hyperlink>
      <w:hyperlink r:id="rId576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perform read, update, and delete operations using </w:t>
        </w:r>
      </w:hyperlink>
      <w:hyperlink r:id="rId577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578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79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These features make coding with </w:t>
        </w:r>
      </w:hyperlink>
      <w:hyperlink r:id="rId580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</w:t>
        </w:r>
      </w:hyperlink>
      <w:hyperlink r:id="rId581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simpler, more readable, and more efficient </w:t>
        </w:r>
      </w:hyperlink>
      <w:hyperlink r:id="rId582" w:tgtFrame="_blank" w:history="1">
        <w:r w:rsidR="002E77D9"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="002E77D9"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446433CB" w14:textId="77777777" w:rsidR="002E77D9" w:rsidRPr="00CE7CA3" w:rsidRDefault="002E77D9" w:rsidP="002E77D9">
      <w:pPr>
        <w:pStyle w:val="NormalWeb"/>
        <w:rPr>
          <w:rFonts w:ascii="Calibri" w:hAnsi="Calibri" w:cs="Calibri"/>
          <w:color w:val="161718" w:themeColor="text1"/>
          <w:sz w:val="27"/>
          <w:szCs w:val="27"/>
          <w:rtl/>
        </w:rPr>
      </w:pP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To learn more about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Entity Framework Core </w:t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, you can refer to </w:t>
      </w:r>
      <w:hyperlink r:id="rId58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>this tutorial</w:t>
        </w:r>
      </w:hyperlink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 </w:t>
      </w:r>
      <w:r w:rsidRPr="00CE7CA3">
        <w:rPr>
          <w:rFonts w:ascii="Calibri" w:hAnsi="Calibri" w:cs="Calibri"/>
          <w:color w:val="161718" w:themeColor="text1"/>
          <w:sz w:val="27"/>
          <w:szCs w:val="27"/>
          <w:rtl/>
        </w:rPr>
        <w:t xml:space="preserve">See </w:t>
      </w:r>
      <w:r w:rsidRPr="00CE7CA3">
        <w:rPr>
          <w:rFonts w:ascii="Calibri" w:hAnsi="Calibri" w:cs="Calibri"/>
          <w:color w:val="161718" w:themeColor="text1"/>
          <w:sz w:val="27"/>
          <w:szCs w:val="27"/>
        </w:rPr>
        <w:t xml:space="preserve">. </w:t>
      </w:r>
      <w:hyperlink r:id="rId584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This training includes various topics such as using </w:t>
        </w:r>
      </w:hyperlink>
      <w:hyperlink r:id="rId585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EF Core </w:t>
        </w:r>
      </w:hyperlink>
      <w:hyperlink r:id="rId586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</w:t>
        </w:r>
      </w:hyperlink>
      <w:hyperlink r:id="rId587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ASP.NET Core 2 , </w:t>
        </w:r>
      </w:hyperlink>
      <w:hyperlink r:id="rId588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Code First </w:t>
        </w:r>
      </w:hyperlink>
      <w:hyperlink r:id="rId589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and </w:t>
        </w:r>
      </w:hyperlink>
      <w:hyperlink r:id="rId590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Database First </w:t>
        </w:r>
      </w:hyperlink>
      <w:hyperlink r:id="rId591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methods </w:t>
        </w:r>
      </w:hyperlink>
      <w:hyperlink r:id="rId592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in </w:t>
        </w:r>
      </w:hyperlink>
      <w:hyperlink r:id="rId593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</w:rPr>
          <w:t xml:space="preserve">Entity Framework Core </w:t>
        </w:r>
      </w:hyperlink>
      <w:hyperlink r:id="rId594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rtl/>
          </w:rPr>
          <w:t xml:space="preserve">, etc. </w:t>
        </w:r>
      </w:hyperlink>
      <w:hyperlink r:id="rId595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7"/>
            <w:szCs w:val="27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7"/>
          <w:szCs w:val="27"/>
        </w:rPr>
        <w:t>.</w:t>
      </w:r>
    </w:p>
    <w:p w14:paraId="3CEAFB85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699BDE24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4717F3DC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  <w:rtl/>
        </w:rPr>
      </w:pPr>
    </w:p>
    <w:p w14:paraId="117780B5" w14:textId="77777777" w:rsidR="005F4AE9" w:rsidRPr="005F4AE9" w:rsidRDefault="005F4AE9" w:rsidP="005F4AE9">
      <w:pPr>
        <w:pStyle w:val="NormalWeb"/>
        <w:jc w:val="center"/>
        <w:rPr>
          <w:rFonts w:ascii="Calibri" w:hAnsi="Calibri" w:cs="Calibri"/>
          <w:color w:val="00B0F0"/>
          <w:sz w:val="40"/>
          <w:szCs w:val="40"/>
        </w:rPr>
      </w:pPr>
      <w:r w:rsidRPr="005F4AE9">
        <w:rPr>
          <w:rFonts w:ascii="Calibri" w:hAnsi="Calibri" w:cs="Calibri"/>
          <w:b/>
          <w:bCs/>
          <w:color w:val="00B0F0"/>
          <w:sz w:val="40"/>
          <w:szCs w:val="40"/>
          <w:rtl/>
        </w:rPr>
        <w:t>Ask and</w:t>
      </w:r>
      <w:r w:rsidRPr="005F4AE9">
        <w:rPr>
          <w:rFonts w:ascii="Calibri" w:hAnsi="Calibri" w:cs="Calibri"/>
          <w:b/>
          <w:bCs/>
          <w:color w:val="00B0F0"/>
          <w:sz w:val="40"/>
          <w:szCs w:val="40"/>
        </w:rPr>
        <w:t xml:space="preserve"> </w:t>
      </w:r>
      <w:r w:rsidRPr="005F4AE9">
        <w:rPr>
          <w:rFonts w:ascii="Calibri" w:hAnsi="Calibri" w:cs="Calibri"/>
          <w:b/>
          <w:bCs/>
          <w:color w:val="00B0F0"/>
          <w:sz w:val="40"/>
          <w:szCs w:val="40"/>
          <w:rtl/>
        </w:rPr>
        <w:t>atmosphere</w:t>
      </w:r>
    </w:p>
    <w:p w14:paraId="30915F12" w14:textId="7DB71EC5" w:rsidR="005F4AE9" w:rsidRPr="00CE7CA3" w:rsidRDefault="005F4AE9" w:rsidP="005F4AE9">
      <w:pPr>
        <w:pStyle w:val="NormalWeb"/>
        <w:jc w:val="center"/>
        <w:rPr>
          <w:rFonts w:ascii="Calibri" w:hAnsi="Calibri" w:cs="Calibri"/>
          <w:b/>
          <w:bCs/>
          <w:color w:val="00B0F0"/>
          <w:sz w:val="40"/>
          <w:szCs w:val="40"/>
          <w:rtl/>
        </w:rPr>
      </w:pPr>
      <w:r w:rsidRPr="005F4AE9">
        <w:rPr>
          <w:rFonts w:ascii="Calibri" w:hAnsi="Calibri" w:cs="Calibri"/>
          <w:b/>
          <w:bCs/>
          <w:color w:val="00B0F0"/>
          <w:sz w:val="40"/>
          <w:szCs w:val="40"/>
        </w:rPr>
        <w:t>LINQ on Entity Framework</w:t>
      </w:r>
    </w:p>
    <w:p w14:paraId="2D041022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b/>
          <w:bCs/>
          <w:color w:val="161718" w:themeColor="text1"/>
          <w:sz w:val="28"/>
          <w:szCs w:val="28"/>
          <w:rtl/>
        </w:rPr>
      </w:pPr>
    </w:p>
    <w:p w14:paraId="6F47728E" w14:textId="77777777" w:rsidR="005F4AE9" w:rsidRPr="00CE7CA3" w:rsidRDefault="00000000" w:rsidP="005F4AE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596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</w:t>
        </w:r>
      </w:hyperlink>
      <w:hyperlink r:id="rId597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</w:t>
        </w:r>
      </w:hyperlink>
      <w:hyperlink r:id="rId598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provides </w:t>
        </w:r>
      </w:hyperlink>
      <w:hyperlink r:id="rId599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Language-Integrated Query </w:t>
        </w:r>
      </w:hyperlink>
      <w:hyperlink r:id="rId600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(LINQ) support, which allows developers to </w:t>
        </w:r>
      </w:hyperlink>
      <w:hyperlink r:id="rId601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write </w:t>
        </w:r>
      </w:hyperlink>
      <w:hyperlink r:id="rId602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queries against the </w:t>
        </w:r>
      </w:hyperlink>
      <w:hyperlink r:id="rId603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conceptual model </w:t>
        </w:r>
      </w:hyperlink>
      <w:hyperlink r:id="rId604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using </w:t>
        </w:r>
      </w:hyperlink>
      <w:hyperlink r:id="rId605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Visual Basic </w:t>
        </w:r>
      </w:hyperlink>
      <w:hyperlink r:id="rId606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or </w:t>
        </w:r>
      </w:hyperlink>
      <w:hyperlink r:id="rId607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Visual C# </w:t>
        </w:r>
      </w:hyperlink>
      <w:hyperlink r:id="rId608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5F4AE9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609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Queries against </w:t>
        </w:r>
      </w:hyperlink>
      <w:hyperlink r:id="rId610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the Entity Framework </w:t>
        </w:r>
      </w:hyperlink>
      <w:hyperlink r:id="rId611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are represented by command tree queries that are executed against the application context </w:t>
        </w:r>
      </w:hyperlink>
      <w:hyperlink r:id="rId612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5F4AE9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230296D1" w14:textId="77777777" w:rsidR="005F4AE9" w:rsidRPr="00CE7CA3" w:rsidRDefault="00000000" w:rsidP="005F4AE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613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</w:t>
        </w:r>
      </w:hyperlink>
      <w:hyperlink r:id="rId614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query </w:t>
        </w:r>
      </w:hyperlink>
      <w:hyperlink r:id="rId615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</w:t>
        </w:r>
      </w:hyperlink>
      <w:hyperlink r:id="rId616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Entities </w:t>
        </w:r>
      </w:hyperlink>
      <w:hyperlink r:id="rId617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you must follow the following steps </w:t>
        </w:r>
      </w:hyperlink>
      <w:hyperlink r:id="rId618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 w:val="28"/>
          <w:szCs w:val="28"/>
        </w:rPr>
        <w:t>:</w:t>
      </w:r>
    </w:p>
    <w:p w14:paraId="356092B0" w14:textId="77777777" w:rsidR="005F4AE9" w:rsidRPr="00CE7CA3" w:rsidRDefault="00000000" w:rsidP="005F4A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619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>Create an instance of the class</w:t>
        </w:r>
      </w:hyperlink>
      <w:hyperlink r:id="rId620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621" w:history="1"/>
      <w:hyperlink r:id="rId622" w:history="1">
        <w:proofErr w:type="spellStart"/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ObjectQuery</w:t>
        </w:r>
        <w:proofErr w:type="spellEnd"/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623" w:history="1"/>
      <w:hyperlink r:id="rId624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&lt;T&gt; </w:t>
        </w:r>
      </w:hyperlink>
      <w:hyperlink r:id="rId625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from </w:t>
        </w:r>
      </w:hyperlink>
      <w:hyperlink r:id="rId626" w:history="1">
        <w:proofErr w:type="spellStart"/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ObjectContext</w:t>
        </w:r>
        <w:proofErr w:type="spellEnd"/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627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54E83DB5" w14:textId="77777777" w:rsidR="005F4AE9" w:rsidRPr="00CE7CA3" w:rsidRDefault="00000000" w:rsidP="005F4A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628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LINQ </w:t>
        </w:r>
      </w:hyperlink>
      <w:hyperlink r:id="rId629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query </w:t>
        </w:r>
      </w:hyperlink>
      <w:hyperlink r:id="rId630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to </w:t>
        </w:r>
      </w:hyperlink>
      <w:hyperlink r:id="rId631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Entities </w:t>
        </w:r>
      </w:hyperlink>
      <w:hyperlink r:id="rId632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in </w:t>
        </w:r>
      </w:hyperlink>
      <w:hyperlink r:id="rId633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C# </w:t>
        </w:r>
      </w:hyperlink>
      <w:hyperlink r:id="rId634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or </w:t>
        </w:r>
      </w:hyperlink>
      <w:hyperlink r:id="rId635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Visual Basic </w:t>
        </w:r>
      </w:hyperlink>
      <w:hyperlink r:id="rId636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>using the example</w:t>
        </w:r>
      </w:hyperlink>
      <w:hyperlink r:id="rId637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638" w:history="1"/>
      <w:hyperlink r:id="rId639" w:history="1">
        <w:proofErr w:type="spellStart"/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>ObjectQuery</w:t>
        </w:r>
        <w:proofErr w:type="spellEnd"/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 </w:t>
        </w:r>
      </w:hyperlink>
      <w:hyperlink r:id="rId640" w:history="1"/>
      <w:hyperlink r:id="rId641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&lt;T&gt; </w:t>
        </w:r>
      </w:hyperlink>
      <w:hyperlink r:id="rId642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6C942570" w14:textId="77777777" w:rsidR="005F4AE9" w:rsidRPr="00CE7CA3" w:rsidRDefault="00000000" w:rsidP="005F4A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643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LINQ </w:t>
        </w:r>
      </w:hyperlink>
      <w:hyperlink r:id="rId644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query operators </w:t>
        </w:r>
      </w:hyperlink>
      <w:hyperlink r:id="rId645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and expressions to command trees </w:t>
        </w:r>
      </w:hyperlink>
      <w:hyperlink r:id="rId646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0A6D2DFB" w14:textId="77777777" w:rsidR="005F4AE9" w:rsidRPr="00CE7CA3" w:rsidRDefault="00000000" w:rsidP="005F4A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647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Executing the query, in the command tree view, against the data source </w:t>
        </w:r>
      </w:hyperlink>
      <w:hyperlink r:id="rId648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1989A611" w14:textId="77777777" w:rsidR="005F4AE9" w:rsidRPr="00CE7CA3" w:rsidRDefault="00000000" w:rsidP="005F4A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649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Any exception thrown at the data source during execution is passed directly to the client </w:t>
        </w:r>
      </w:hyperlink>
      <w:hyperlink r:id="rId650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50B49046" w14:textId="77777777" w:rsidR="005F4AE9" w:rsidRPr="00CE7CA3" w:rsidRDefault="00000000" w:rsidP="005F4A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651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Returning query results to the customer </w:t>
        </w:r>
      </w:hyperlink>
      <w:hyperlink r:id="rId652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3A0FACD0" w14:textId="77777777" w:rsidR="005F4AE9" w:rsidRPr="00CE7CA3" w:rsidRDefault="00000000" w:rsidP="005F4AE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653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For example, if you want to find a specific student named </w:t>
        </w:r>
      </w:hyperlink>
      <w:hyperlink r:id="rId654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"Bill" </w:t>
        </w:r>
      </w:hyperlink>
      <w:hyperlink r:id="rId655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from the database, you can use the </w:t>
        </w:r>
      </w:hyperlink>
      <w:hyperlink r:id="rId656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First method </w:t>
        </w:r>
      </w:hyperlink>
      <w:hyperlink r:id="rId657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>or</w:t>
        </w:r>
      </w:hyperlink>
      <w:hyperlink r:id="rId658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 </w:t>
        </w:r>
      </w:hyperlink>
      <w:hyperlink r:id="rId659" w:tgtFrame="_blank" w:history="1"/>
      <w:hyperlink r:id="rId660" w:tgtFrame="_blank" w:history="1">
        <w:proofErr w:type="spellStart"/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>FirstOrDefault</w:t>
        </w:r>
        <w:proofErr w:type="spellEnd"/>
      </w:hyperlink>
      <w:hyperlink r:id="rId661" w:tgtFrame="_blank" w:history="1"/>
      <w:hyperlink r:id="rId662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 </w:t>
        </w:r>
      </w:hyperlink>
      <w:hyperlink r:id="rId663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Use </w:t>
        </w:r>
      </w:hyperlink>
      <w:hyperlink r:id="rId664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 w:val="28"/>
          <w:szCs w:val="28"/>
        </w:rPr>
        <w:t>:</w:t>
      </w:r>
    </w:p>
    <w:p w14:paraId="3BF476A6" w14:textId="11B525FB" w:rsidR="005F4AE9" w:rsidRPr="00CE7CA3" w:rsidRDefault="005F4AE9" w:rsidP="005F4AE9">
      <w:pPr>
        <w:pStyle w:val="HTMLPreformatted"/>
        <w:rPr>
          <w:rFonts w:ascii="Calibri" w:hAnsi="Calibri" w:cs="Calibri"/>
          <w:color w:val="161718" w:themeColor="text1"/>
          <w:sz w:val="28"/>
          <w:szCs w:val="28"/>
        </w:rPr>
      </w:pPr>
      <w:r w:rsidRPr="00CE7CA3">
        <w:rPr>
          <w:rStyle w:val="hljs-keyword"/>
          <w:rFonts w:ascii="Calibri" w:hAnsi="Calibri" w:cs="Calibri"/>
          <w:color w:val="161718" w:themeColor="text1"/>
          <w:sz w:val="28"/>
          <w:szCs w:val="28"/>
        </w:rPr>
        <w:t>u</w:t>
      </w:r>
      <w:r w:rsidRPr="00CE7CA3">
        <w:rPr>
          <w:rFonts w:ascii="Calibri" w:hAnsi="Calibri" w:cs="Calibri"/>
          <w:noProof/>
          <w:color w:val="161718" w:themeColor="text1"/>
          <w:sz w:val="28"/>
          <w:szCs w:val="28"/>
        </w:rPr>
        <w:t xml:space="preserve"> In the above code, </w:t>
      </w:r>
      <w:r w:rsidRPr="00CE7CA3">
        <w:rPr>
          <w:rStyle w:val="hljs-keyword"/>
          <w:rFonts w:ascii="Calibri" w:hAnsi="Calibri" w:cs="Calibri"/>
          <w:noProof/>
          <w:color w:val="161718" w:themeColor="text1"/>
          <w:sz w:val="28"/>
          <w:szCs w:val="28"/>
        </w:rPr>
        <w:drawing>
          <wp:inline distT="0" distB="0" distL="0" distR="0" wp14:anchorId="38D2936E" wp14:editId="016EC62C">
            <wp:extent cx="6115904" cy="1971950"/>
            <wp:effectExtent l="0" t="0" r="0" b="9525"/>
            <wp:docPr id="59523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9004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66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 LINQ </w:t>
        </w:r>
      </w:hyperlink>
      <w:hyperlink r:id="rId667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query </w:t>
        </w:r>
      </w:hyperlink>
      <w:hyperlink r:id="rId66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</w:t>
        </w:r>
      </w:hyperlink>
      <w:hyperlink r:id="rId66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Entities </w:t>
        </w:r>
      </w:hyperlink>
      <w:hyperlink r:id="rId67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is created that retrieves a student named </w:t>
        </w:r>
      </w:hyperlink>
      <w:hyperlink r:id="rId67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"Bill" </w:t>
        </w:r>
      </w:hyperlink>
      <w:hyperlink r:id="rId672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from the database </w:t>
        </w:r>
      </w:hyperlink>
      <w:hyperlink r:id="rId67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67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EF 6 </w:t>
        </w:r>
      </w:hyperlink>
      <w:hyperlink r:id="rId675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executes the following </w:t>
        </w:r>
      </w:hyperlink>
      <w:hyperlink r:id="rId676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SQL </w:t>
        </w:r>
      </w:hyperlink>
      <w:hyperlink r:id="rId677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query on the database for the above </w:t>
        </w:r>
      </w:hyperlink>
      <w:hyperlink r:id="rId67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</w:t>
        </w:r>
      </w:hyperlink>
      <w:hyperlink r:id="rId67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query </w:t>
        </w:r>
      </w:hyperlink>
      <w:hyperlink r:id="rId68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>:</w:t>
      </w:r>
    </w:p>
    <w:p w14:paraId="259AC664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color w:val="161718" w:themeColor="text1"/>
          <w:sz w:val="28"/>
          <w:szCs w:val="28"/>
          <w:rtl/>
        </w:rPr>
      </w:pPr>
    </w:p>
    <w:p w14:paraId="19966395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color w:val="161718" w:themeColor="text1"/>
          <w:sz w:val="28"/>
          <w:szCs w:val="28"/>
          <w:rtl/>
        </w:rPr>
      </w:pPr>
      <w:r w:rsidRPr="00CE7CA3">
        <w:rPr>
          <w:rStyle w:val="hljs-keyword"/>
          <w:rFonts w:ascii="Calibri" w:hAnsi="Calibri" w:cs="Calibri"/>
          <w:noProof/>
          <w:color w:val="161718" w:themeColor="text1"/>
          <w:sz w:val="28"/>
          <w:szCs w:val="28"/>
        </w:rPr>
        <w:lastRenderedPageBreak/>
        <w:drawing>
          <wp:inline distT="0" distB="0" distL="0" distR="0" wp14:anchorId="5395179D" wp14:editId="78693258">
            <wp:extent cx="6309360" cy="1607820"/>
            <wp:effectExtent l="0" t="0" r="0" b="0"/>
            <wp:docPr id="359580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80011" name="Picture 1" descr="A screenshot of a computer program&#10;&#10;Description automatically generated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A86F" w14:textId="3DB9BD0D" w:rsidR="005F4AE9" w:rsidRPr="00CE7CA3" w:rsidRDefault="00000000" w:rsidP="005F4AE9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682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general, </w:t>
        </w:r>
      </w:hyperlink>
      <w:hyperlink r:id="rId683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</w:t>
        </w:r>
      </w:hyperlink>
      <w:hyperlink r:id="rId684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</w:t>
        </w:r>
      </w:hyperlink>
      <w:hyperlink r:id="rId685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Entities </w:t>
        </w:r>
      </w:hyperlink>
      <w:hyperlink r:id="rId686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allows you to write complex queries in a simple and readable way </w:t>
        </w:r>
      </w:hyperlink>
      <w:hyperlink r:id="rId687" w:tgtFrame="_blank" w:history="1">
        <w:r w:rsidR="005F4AE9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5F4AE9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609739B7" w14:textId="77777777" w:rsidR="005F4AE9" w:rsidRPr="005F4AE9" w:rsidRDefault="005F4AE9" w:rsidP="005F4AE9">
      <w:pPr>
        <w:pStyle w:val="NormalWeb"/>
        <w:jc w:val="center"/>
        <w:rPr>
          <w:rFonts w:ascii="Calibri" w:hAnsi="Calibri" w:cs="Calibri"/>
          <w:color w:val="161718" w:themeColor="text1"/>
          <w:sz w:val="40"/>
          <w:szCs w:val="40"/>
        </w:rPr>
      </w:pPr>
    </w:p>
    <w:p w14:paraId="2126E4CB" w14:textId="77777777" w:rsidR="005F4AE9" w:rsidRPr="00CE7CA3" w:rsidRDefault="005F4AE9" w:rsidP="005F4AE9">
      <w:pPr>
        <w:pStyle w:val="NormalWeb"/>
        <w:bidi/>
        <w:rPr>
          <w:rFonts w:ascii="Calibri" w:hAnsi="Calibri" w:cs="Calibri"/>
          <w:color w:val="161718" w:themeColor="text1"/>
          <w:sz w:val="27"/>
          <w:szCs w:val="27"/>
        </w:rPr>
      </w:pPr>
    </w:p>
    <w:p w14:paraId="4E22289A" w14:textId="77777777" w:rsidR="00233017" w:rsidRPr="00233017" w:rsidRDefault="00233017" w:rsidP="00233017">
      <w:pPr>
        <w:tabs>
          <w:tab w:val="left" w:pos="5750"/>
        </w:tabs>
        <w:jc w:val="center"/>
        <w:rPr>
          <w:rFonts w:ascii="Calibri" w:hAnsi="Calibri" w:cs="Calibri"/>
          <w:color w:val="0070C0"/>
          <w:sz w:val="40"/>
          <w:szCs w:val="40"/>
        </w:rPr>
      </w:pPr>
      <w:r w:rsidRPr="00233017">
        <w:rPr>
          <w:rFonts w:ascii="Calibri" w:hAnsi="Calibri" w:cs="Calibri"/>
          <w:b/>
          <w:bCs/>
          <w:color w:val="0070C0"/>
          <w:sz w:val="40"/>
          <w:szCs w:val="40"/>
          <w:rtl/>
        </w:rPr>
        <w:t>Key components</w:t>
      </w:r>
    </w:p>
    <w:p w14:paraId="4C013B93" w14:textId="77777777" w:rsidR="00233017" w:rsidRPr="00CE7CA3" w:rsidRDefault="00233017" w:rsidP="00233017">
      <w:pPr>
        <w:tabs>
          <w:tab w:val="left" w:pos="5750"/>
        </w:tabs>
        <w:bidi/>
        <w:jc w:val="center"/>
        <w:rPr>
          <w:rFonts w:ascii="Calibri" w:hAnsi="Calibri" w:cs="Calibri"/>
          <w:color w:val="0070C0"/>
          <w:sz w:val="40"/>
          <w:szCs w:val="40"/>
          <w:rtl/>
        </w:rPr>
      </w:pPr>
    </w:p>
    <w:p w14:paraId="03D4726B" w14:textId="77777777" w:rsidR="00233017" w:rsidRPr="00CE7CA3" w:rsidRDefault="00000000" w:rsidP="00233017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688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(EF) is an object-relational mapping framework that allows </w:t>
        </w:r>
      </w:hyperlink>
      <w:hyperlink r:id="rId689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.NET </w:t>
        </w:r>
      </w:hyperlink>
      <w:hyperlink r:id="rId690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developers </w:t>
        </w:r>
      </w:hyperlink>
      <w:hyperlink r:id="rId691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work with relational data using domain-specific objects </w:t>
        </w:r>
      </w:hyperlink>
      <w:hyperlink r:id="rId692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33017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693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694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33017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0836339D" w14:textId="77777777" w:rsidR="00233017" w:rsidRPr="00CE7CA3" w:rsidRDefault="00000000" w:rsidP="00233017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695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</w:t>
        </w:r>
      </w:hyperlink>
      <w:hyperlink r:id="rId696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actually consists of three main parts </w:t>
        </w:r>
      </w:hyperlink>
      <w:hyperlink r:id="rId697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: Entity Data Model </w:t>
        </w:r>
      </w:hyperlink>
      <w:hyperlink r:id="rId698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699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Object Services </w:t>
        </w:r>
      </w:hyperlink>
      <w:hyperlink r:id="rId700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and </w:t>
        </w:r>
      </w:hyperlink>
      <w:hyperlink r:id="rId701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to Entities </w:t>
        </w:r>
      </w:hyperlink>
      <w:hyperlink r:id="rId702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233017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2266BF1E" w14:textId="77777777" w:rsidR="00233017" w:rsidRPr="00CE7CA3" w:rsidRDefault="00000000" w:rsidP="002330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703" w:history="1">
        <w:r w:rsidR="00233017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Entity Data Model </w:t>
        </w:r>
      </w:hyperlink>
      <w:hyperlink r:id="rId704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705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is a conceptual model that represents various objects in the application domain and the relationships between them </w:t>
        </w:r>
      </w:hyperlink>
      <w:hyperlink r:id="rId706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="00233017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707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entity model allows developers to work with relational data in an object-oriented </w:t>
        </w:r>
      </w:hyperlink>
      <w:r w:rsidR="00233017" w:rsidRPr="00CE7CA3">
        <w:rPr>
          <w:rFonts w:ascii="Calibri" w:hAnsi="Calibri" w:cs="Calibri"/>
          <w:color w:val="161718" w:themeColor="text1"/>
          <w:szCs w:val="28"/>
        </w:rPr>
        <w:t xml:space="preserve">manner </w:t>
      </w:r>
      <w:hyperlink r:id="rId708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>.</w:t>
        </w:r>
      </w:hyperlink>
    </w:p>
    <w:p w14:paraId="5ABE9466" w14:textId="77777777" w:rsidR="00233017" w:rsidRPr="00CE7CA3" w:rsidRDefault="00000000" w:rsidP="002330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709" w:tgtFrame="_blank" w:history="1">
        <w:r w:rsidR="00233017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Object Services </w:t>
        </w:r>
      </w:hyperlink>
      <w:hyperlink r:id="rId710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711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layer of </w:t>
        </w:r>
      </w:hyperlink>
      <w:hyperlink r:id="rId712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</w:t>
        </w:r>
      </w:hyperlink>
      <w:hyperlink r:id="rId713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provides </w:t>
        </w:r>
      </w:hyperlink>
      <w:hyperlink r:id="rId714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the ability to create, read, update and delete </w:t>
        </w:r>
      </w:hyperlink>
      <w:hyperlink r:id="rId715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(CRUD) objects </w:t>
        </w:r>
      </w:hyperlink>
      <w:hyperlink r:id="rId716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="00233017" w:rsidRPr="00CE7CA3">
        <w:rPr>
          <w:rFonts w:ascii="Calibri" w:hAnsi="Calibri" w:cs="Calibri"/>
          <w:color w:val="161718" w:themeColor="text1"/>
          <w:szCs w:val="28"/>
        </w:rPr>
        <w:t xml:space="preserve">. Also, this layer </w:t>
      </w:r>
      <w:hyperlink r:id="rId717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provides </w:t>
        </w:r>
      </w:hyperlink>
      <w:hyperlink r:id="rId718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support for querying data using </w:t>
        </w:r>
      </w:hyperlink>
      <w:hyperlink r:id="rId719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SQL </w:t>
        </w:r>
      </w:hyperlink>
      <w:hyperlink r:id="rId720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and </w:t>
        </w:r>
      </w:hyperlink>
      <w:hyperlink r:id="rId721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LINQ </w:t>
        </w:r>
      </w:hyperlink>
      <w:hyperlink r:id="rId722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="00233017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5C4FF73A" w14:textId="77777777" w:rsidR="00233017" w:rsidRPr="00CE7CA3" w:rsidRDefault="00000000" w:rsidP="002330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723" w:tgtFrame="_blank" w:history="1">
        <w:r w:rsidR="00233017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LINQ to Entities </w:t>
        </w:r>
      </w:hyperlink>
      <w:hyperlink r:id="rId724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LINQ </w:t>
        </w:r>
      </w:hyperlink>
      <w:hyperlink r:id="rId725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to </w:t>
        </w:r>
      </w:hyperlink>
      <w:hyperlink r:id="rId726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Entities provides </w:t>
        </w:r>
      </w:hyperlink>
      <w:hyperlink r:id="rId727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Language-Integrated Query </w:t>
        </w:r>
      </w:hyperlink>
      <w:hyperlink r:id="rId728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(LINQ) support that allows developers to </w:t>
        </w:r>
      </w:hyperlink>
      <w:hyperlink r:id="rId729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write </w:t>
        </w:r>
      </w:hyperlink>
      <w:hyperlink r:id="rId730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queries against the </w:t>
        </w:r>
      </w:hyperlink>
      <w:hyperlink r:id="rId731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Framework conceptual model </w:t>
        </w:r>
      </w:hyperlink>
      <w:hyperlink r:id="rId732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using </w:t>
        </w:r>
      </w:hyperlink>
      <w:hyperlink r:id="rId733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Visual Basic </w:t>
        </w:r>
      </w:hyperlink>
      <w:hyperlink r:id="rId734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or </w:t>
        </w:r>
      </w:hyperlink>
      <w:hyperlink r:id="rId735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Visual C# </w:t>
        </w:r>
      </w:hyperlink>
      <w:hyperlink r:id="rId736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33017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737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Queries against </w:t>
        </w:r>
      </w:hyperlink>
      <w:hyperlink r:id="rId738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Entity Framework </w:t>
        </w:r>
      </w:hyperlink>
      <w:hyperlink r:id="rId739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are represented by command tree queries that are executed against the application context </w:t>
        </w:r>
      </w:hyperlink>
      <w:hyperlink r:id="rId740" w:tgtFrame="_blank" w:history="1">
        <w:r w:rsidR="00233017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33017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02CC54AD" w14:textId="77777777" w:rsidR="00233017" w:rsidRPr="00CE7CA3" w:rsidRDefault="00233017" w:rsidP="00233017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lastRenderedPageBreak/>
        <w:t xml:space="preserve">To learn more about </w:t>
      </w:r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Entity Framework </w:t>
      </w: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, you can refer to </w:t>
      </w:r>
      <w:hyperlink r:id="rId74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>this tutorial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 </w:t>
      </w: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See </w:t>
      </w:r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742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training includes various topics such as using </w:t>
        </w:r>
      </w:hyperlink>
      <w:hyperlink r:id="rId74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EF </w:t>
        </w:r>
      </w:hyperlink>
      <w:hyperlink r:id="rId74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</w:t>
        </w:r>
      </w:hyperlink>
      <w:hyperlink r:id="rId745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, </w:t>
        </w:r>
      </w:hyperlink>
      <w:hyperlink r:id="rId746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Code First </w:t>
        </w:r>
      </w:hyperlink>
      <w:hyperlink r:id="rId747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and </w:t>
        </w:r>
      </w:hyperlink>
      <w:hyperlink r:id="rId74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Database First </w:t>
        </w:r>
      </w:hyperlink>
      <w:hyperlink r:id="rId74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methods </w:t>
        </w:r>
      </w:hyperlink>
      <w:hyperlink r:id="rId75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</w:t>
        </w:r>
      </w:hyperlink>
      <w:hyperlink r:id="rId75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</w:t>
        </w:r>
      </w:hyperlink>
      <w:hyperlink r:id="rId752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etc. </w:t>
        </w:r>
      </w:hyperlink>
      <w:hyperlink r:id="rId75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020BAA56" w14:textId="77777777" w:rsidR="00233017" w:rsidRPr="00CE7CA3" w:rsidRDefault="00233017" w:rsidP="00233017">
      <w:pPr>
        <w:tabs>
          <w:tab w:val="left" w:pos="5750"/>
        </w:tabs>
        <w:bidi/>
        <w:jc w:val="center"/>
        <w:rPr>
          <w:rFonts w:ascii="Calibri" w:hAnsi="Calibri" w:cs="Calibri"/>
          <w:color w:val="0070C0"/>
          <w:sz w:val="40"/>
          <w:szCs w:val="40"/>
          <w:rtl/>
        </w:rPr>
      </w:pPr>
    </w:p>
    <w:p w14:paraId="4A855D7F" w14:textId="77777777" w:rsidR="00233017" w:rsidRPr="00CE7CA3" w:rsidRDefault="00233017" w:rsidP="00233017">
      <w:pPr>
        <w:tabs>
          <w:tab w:val="left" w:pos="5750"/>
        </w:tabs>
        <w:bidi/>
        <w:jc w:val="center"/>
        <w:rPr>
          <w:rFonts w:ascii="Calibri" w:hAnsi="Calibri" w:cs="Calibri"/>
          <w:color w:val="0070C0"/>
          <w:sz w:val="40"/>
          <w:szCs w:val="40"/>
          <w:rtl/>
        </w:rPr>
      </w:pPr>
    </w:p>
    <w:p w14:paraId="0C1AAF40" w14:textId="1492459D" w:rsidR="002E77D9" w:rsidRPr="00CE7CA3" w:rsidRDefault="00233017" w:rsidP="00233017">
      <w:pPr>
        <w:tabs>
          <w:tab w:val="left" w:pos="5750"/>
        </w:tabs>
        <w:bidi/>
        <w:jc w:val="center"/>
        <w:rPr>
          <w:rFonts w:ascii="Calibri" w:hAnsi="Calibri" w:cs="Calibri"/>
          <w:color w:val="0070C0"/>
          <w:sz w:val="40"/>
          <w:szCs w:val="40"/>
        </w:rPr>
      </w:pPr>
      <w:r w:rsidRPr="00CE7CA3">
        <w:rPr>
          <w:rFonts w:ascii="Calibri" w:hAnsi="Calibri" w:cs="Calibri"/>
          <w:noProof/>
          <w:color w:val="0070C0"/>
          <w:sz w:val="40"/>
          <w:szCs w:val="40"/>
        </w:rPr>
        <w:drawing>
          <wp:inline distT="0" distB="0" distL="0" distR="0" wp14:anchorId="6DBC83A8" wp14:editId="7413C31B">
            <wp:extent cx="4803382" cy="2857500"/>
            <wp:effectExtent l="0" t="0" r="0" b="0"/>
            <wp:docPr id="1026" name="Picture 2" descr="Entity Framework Architecture - Javatpoint">
              <a:extLst xmlns:a="http://schemas.openxmlformats.org/drawingml/2006/main">
                <a:ext uri="{FF2B5EF4-FFF2-40B4-BE49-F238E27FC236}">
                  <a16:creationId xmlns:a16="http://schemas.microsoft.com/office/drawing/2014/main" id="{4189F272-BDD5-1E7C-2F62-A007B70256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ntity Framework Architecture - Javatpoint">
                      <a:extLst>
                        <a:ext uri="{FF2B5EF4-FFF2-40B4-BE49-F238E27FC236}">
                          <a16:creationId xmlns:a16="http://schemas.microsoft.com/office/drawing/2014/main" id="{4189F272-BDD5-1E7C-2F62-A007B70256C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82" cy="2857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E4042CD" w14:textId="77777777" w:rsidR="00220B6A" w:rsidRPr="00CE7CA3" w:rsidRDefault="00220B6A" w:rsidP="00220B6A">
      <w:pPr>
        <w:bidi/>
        <w:jc w:val="center"/>
        <w:rPr>
          <w:rFonts w:ascii="Calibri" w:hAnsi="Calibri" w:cs="Calibri"/>
          <w:color w:val="0070C0"/>
          <w:sz w:val="40"/>
          <w:szCs w:val="40"/>
          <w:rtl/>
        </w:rPr>
      </w:pPr>
    </w:p>
    <w:p w14:paraId="5EE9A916" w14:textId="77777777" w:rsidR="00220B6A" w:rsidRPr="00220B6A" w:rsidRDefault="00220B6A" w:rsidP="00220B6A">
      <w:pPr>
        <w:jc w:val="center"/>
        <w:rPr>
          <w:rFonts w:ascii="Calibri" w:hAnsi="Calibri" w:cs="Calibri"/>
          <w:color w:val="0070C0"/>
          <w:sz w:val="40"/>
          <w:szCs w:val="40"/>
        </w:rPr>
      </w:pPr>
      <w:r w:rsidRPr="00220B6A">
        <w:rPr>
          <w:rFonts w:ascii="Calibri" w:hAnsi="Calibri" w:cs="Calibri"/>
          <w:b/>
          <w:bCs/>
          <w:color w:val="0070C0"/>
          <w:sz w:val="40"/>
          <w:szCs w:val="40"/>
        </w:rPr>
        <w:t xml:space="preserve">Entity Framework </w:t>
      </w:r>
      <w:r w:rsidRPr="00220B6A">
        <w:rPr>
          <w:rFonts w:ascii="Calibri" w:hAnsi="Calibri" w:cs="Calibri"/>
          <w:b/>
          <w:bCs/>
          <w:color w:val="0070C0"/>
          <w:sz w:val="40"/>
          <w:szCs w:val="40"/>
          <w:rtl/>
        </w:rPr>
        <w:t>architecture</w:t>
      </w:r>
    </w:p>
    <w:p w14:paraId="5FB876E4" w14:textId="77777777" w:rsidR="00220B6A" w:rsidRPr="00CE7CA3" w:rsidRDefault="00220B6A" w:rsidP="00CE7CA3">
      <w:pPr>
        <w:bidi/>
        <w:rPr>
          <w:rFonts w:ascii="Calibri" w:hAnsi="Calibri" w:cs="Calibri"/>
          <w:color w:val="161718" w:themeColor="text1"/>
          <w:sz w:val="44"/>
          <w:szCs w:val="44"/>
          <w:rtl/>
        </w:rPr>
      </w:pPr>
    </w:p>
    <w:p w14:paraId="7C5DE981" w14:textId="77777777" w:rsidR="00220B6A" w:rsidRPr="00CE7CA3" w:rsidRDefault="00000000" w:rsidP="00CE7CA3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755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(EF) is an object-relational mapping framework that allows </w:t>
        </w:r>
      </w:hyperlink>
      <w:hyperlink r:id="rId756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.NET </w:t>
        </w:r>
      </w:hyperlink>
      <w:hyperlink r:id="rId757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developers </w:t>
        </w:r>
      </w:hyperlink>
      <w:hyperlink r:id="rId758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to work with relational data using domain-specific objects </w:t>
        </w:r>
      </w:hyperlink>
      <w:hyperlink r:id="rId759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20B6A"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760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framework eliminates the need for most of the data access code that developers would normally have to write </w:t>
        </w:r>
      </w:hyperlink>
      <w:hyperlink r:id="rId761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="00220B6A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39D3F33F" w14:textId="77777777" w:rsidR="00220B6A" w:rsidRPr="00CE7CA3" w:rsidRDefault="00000000" w:rsidP="00CE7CA3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hyperlink r:id="rId762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</w:t>
        </w:r>
      </w:hyperlink>
      <w:hyperlink r:id="rId763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actually consists of three main parts </w:t>
        </w:r>
      </w:hyperlink>
      <w:hyperlink r:id="rId764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: Entity Data Model </w:t>
        </w:r>
      </w:hyperlink>
      <w:hyperlink r:id="rId765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</w:t>
        </w:r>
      </w:hyperlink>
      <w:hyperlink r:id="rId766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Object Services </w:t>
        </w:r>
      </w:hyperlink>
      <w:hyperlink r:id="rId767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and </w:t>
        </w:r>
      </w:hyperlink>
      <w:hyperlink r:id="rId768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LINQ to Entities </w:t>
        </w:r>
      </w:hyperlink>
      <w:hyperlink r:id="rId769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2 </w:t>
        </w:r>
      </w:hyperlink>
      <w:r w:rsidR="00220B6A"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13279B9F" w14:textId="77777777" w:rsidR="00220B6A" w:rsidRPr="00CE7CA3" w:rsidRDefault="00000000" w:rsidP="00CE7CA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770" w:tgtFrame="_blank" w:history="1">
        <w:r w:rsidR="00220B6A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Entity Data Model </w:t>
        </w:r>
      </w:hyperlink>
      <w:hyperlink r:id="rId771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772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is a conceptual model that represents various objects in the application domain and the relationships between them </w:t>
        </w:r>
      </w:hyperlink>
      <w:hyperlink r:id="rId773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="00220B6A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774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entity model allows developers to work with relational data in an object-oriented </w:t>
        </w:r>
      </w:hyperlink>
      <w:r w:rsidR="00220B6A" w:rsidRPr="00CE7CA3">
        <w:rPr>
          <w:rFonts w:ascii="Calibri" w:hAnsi="Calibri" w:cs="Calibri"/>
          <w:color w:val="161718" w:themeColor="text1"/>
          <w:szCs w:val="28"/>
        </w:rPr>
        <w:t xml:space="preserve">manner </w:t>
      </w:r>
      <w:hyperlink r:id="rId775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>.</w:t>
        </w:r>
      </w:hyperlink>
    </w:p>
    <w:p w14:paraId="7189CD2B" w14:textId="77777777" w:rsidR="00220B6A" w:rsidRPr="00CE7CA3" w:rsidRDefault="00000000" w:rsidP="00CE7CA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776" w:tgtFrame="_blank" w:history="1">
        <w:r w:rsidR="00220B6A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Object Services </w:t>
        </w:r>
      </w:hyperlink>
      <w:hyperlink r:id="rId777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</w:t>
        </w:r>
      </w:hyperlink>
      <w:hyperlink r:id="rId778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This layer of </w:t>
        </w:r>
      </w:hyperlink>
      <w:hyperlink r:id="rId779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EF </w:t>
        </w:r>
      </w:hyperlink>
      <w:hyperlink r:id="rId780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provides </w:t>
        </w:r>
      </w:hyperlink>
      <w:hyperlink r:id="rId781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the ability to create, read, update and delete </w:t>
        </w:r>
      </w:hyperlink>
      <w:hyperlink r:id="rId782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(CRUD) objects </w:t>
        </w:r>
      </w:hyperlink>
      <w:hyperlink r:id="rId783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="00220B6A" w:rsidRPr="00CE7CA3">
        <w:rPr>
          <w:rFonts w:ascii="Calibri" w:hAnsi="Calibri" w:cs="Calibri"/>
          <w:color w:val="161718" w:themeColor="text1"/>
          <w:szCs w:val="28"/>
        </w:rPr>
        <w:t xml:space="preserve">. Also, this layer </w:t>
      </w:r>
      <w:hyperlink r:id="rId784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provides </w:t>
        </w:r>
      </w:hyperlink>
      <w:hyperlink r:id="rId785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support for querying data using </w:t>
        </w:r>
      </w:hyperlink>
      <w:hyperlink r:id="rId786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SQL </w:t>
        </w:r>
      </w:hyperlink>
      <w:hyperlink r:id="rId787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and </w:t>
        </w:r>
      </w:hyperlink>
      <w:hyperlink r:id="rId788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LINQ </w:t>
        </w:r>
      </w:hyperlink>
      <w:hyperlink r:id="rId789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1 </w:t>
        </w:r>
      </w:hyperlink>
      <w:r w:rsidR="00220B6A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4E90E37B" w14:textId="77777777" w:rsidR="00220B6A" w:rsidRPr="00CE7CA3" w:rsidRDefault="00000000" w:rsidP="00CE7CA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" w:hAnsi="Calibri" w:cs="Calibri"/>
          <w:color w:val="161718" w:themeColor="text1"/>
          <w:szCs w:val="28"/>
        </w:rPr>
      </w:pPr>
      <w:hyperlink r:id="rId790" w:history="1">
        <w:r w:rsidR="00220B6A" w:rsidRPr="00CE7CA3">
          <w:rPr>
            <w:rStyle w:val="Strong"/>
            <w:rFonts w:ascii="Calibri" w:hAnsi="Calibri" w:cs="Calibri"/>
            <w:color w:val="161718" w:themeColor="text1"/>
            <w:szCs w:val="28"/>
          </w:rPr>
          <w:t xml:space="preserve">LINQ to Entities </w:t>
        </w:r>
      </w:hyperlink>
      <w:hyperlink r:id="rId791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: LINQ </w:t>
        </w:r>
      </w:hyperlink>
      <w:hyperlink r:id="rId792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to </w:t>
        </w:r>
      </w:hyperlink>
      <w:hyperlink r:id="rId793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Entities provides </w:t>
        </w:r>
      </w:hyperlink>
      <w:hyperlink r:id="rId794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Language-Integrated Query </w:t>
        </w:r>
      </w:hyperlink>
      <w:hyperlink r:id="rId795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(LINQ) support that allows developers to </w:t>
        </w:r>
      </w:hyperlink>
      <w:hyperlink r:id="rId796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write </w:t>
        </w:r>
      </w:hyperlink>
      <w:hyperlink r:id="rId797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queries against the </w:t>
        </w:r>
      </w:hyperlink>
      <w:hyperlink r:id="rId798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Entity Framework conceptual model </w:t>
        </w:r>
      </w:hyperlink>
      <w:hyperlink r:id="rId799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using </w:t>
        </w:r>
      </w:hyperlink>
      <w:hyperlink r:id="rId800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Visual Basic </w:t>
        </w:r>
      </w:hyperlink>
      <w:hyperlink r:id="rId801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or </w:t>
        </w:r>
      </w:hyperlink>
      <w:hyperlink r:id="rId802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Visual C# </w:t>
        </w:r>
      </w:hyperlink>
      <w:hyperlink r:id="rId803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20B6A" w:rsidRPr="00CE7CA3">
        <w:rPr>
          <w:rFonts w:ascii="Calibri" w:hAnsi="Calibri" w:cs="Calibri"/>
          <w:color w:val="161718" w:themeColor="text1"/>
          <w:szCs w:val="28"/>
        </w:rPr>
        <w:t xml:space="preserve">. </w:t>
      </w:r>
      <w:hyperlink r:id="rId804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Queries against </w:t>
        </w:r>
      </w:hyperlink>
      <w:hyperlink r:id="rId805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</w:rPr>
          <w:t xml:space="preserve">the Entity Framework </w:t>
        </w:r>
      </w:hyperlink>
      <w:hyperlink r:id="rId806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rtl/>
          </w:rPr>
          <w:t xml:space="preserve">are represented by command tree queries that are executed against the application context </w:t>
        </w:r>
      </w:hyperlink>
      <w:hyperlink r:id="rId807" w:tgtFrame="_blank" w:history="1">
        <w:r w:rsidR="00220B6A" w:rsidRPr="00CE7CA3">
          <w:rPr>
            <w:rStyle w:val="Hyperlink"/>
            <w:rFonts w:ascii="Calibri" w:hAnsi="Calibri" w:cs="Calibri"/>
            <w:color w:val="161718" w:themeColor="text1"/>
            <w:szCs w:val="28"/>
            <w:u w:val="none"/>
            <w:vertAlign w:val="superscript"/>
          </w:rPr>
          <w:t xml:space="preserve">3 </w:t>
        </w:r>
      </w:hyperlink>
      <w:r w:rsidR="00220B6A" w:rsidRPr="00CE7CA3">
        <w:rPr>
          <w:rFonts w:ascii="Calibri" w:hAnsi="Calibri" w:cs="Calibri"/>
          <w:color w:val="161718" w:themeColor="text1"/>
          <w:szCs w:val="28"/>
        </w:rPr>
        <w:t>.</w:t>
      </w:r>
    </w:p>
    <w:p w14:paraId="2773BF13" w14:textId="77777777" w:rsidR="00220B6A" w:rsidRPr="00CE7CA3" w:rsidRDefault="00220B6A" w:rsidP="00CE7CA3">
      <w:pPr>
        <w:pStyle w:val="NormalWeb"/>
        <w:rPr>
          <w:rFonts w:ascii="Calibri" w:hAnsi="Calibri" w:cs="Calibri"/>
          <w:color w:val="161718" w:themeColor="text1"/>
          <w:sz w:val="28"/>
          <w:szCs w:val="28"/>
        </w:rPr>
      </w:pP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To learn more about </w:t>
      </w:r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Entity Framework </w:t>
      </w: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, you can refer to </w:t>
      </w:r>
      <w:hyperlink r:id="rId80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>this tutorial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 </w:t>
      </w:r>
      <w:r w:rsidRPr="00CE7CA3">
        <w:rPr>
          <w:rFonts w:ascii="Calibri" w:hAnsi="Calibri" w:cs="Calibri"/>
          <w:color w:val="161718" w:themeColor="text1"/>
          <w:sz w:val="28"/>
          <w:szCs w:val="28"/>
          <w:rtl/>
        </w:rPr>
        <w:t xml:space="preserve">See </w:t>
      </w:r>
      <w:r w:rsidRPr="00CE7CA3">
        <w:rPr>
          <w:rFonts w:ascii="Calibri" w:hAnsi="Calibri" w:cs="Calibri"/>
          <w:color w:val="161718" w:themeColor="text1"/>
          <w:sz w:val="28"/>
          <w:szCs w:val="28"/>
        </w:rPr>
        <w:t xml:space="preserve">. </w:t>
      </w:r>
      <w:hyperlink r:id="rId80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This training includes various topics such as using </w:t>
        </w:r>
      </w:hyperlink>
      <w:hyperlink r:id="rId81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EF </w:t>
        </w:r>
      </w:hyperlink>
      <w:hyperlink r:id="rId811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</w:t>
        </w:r>
      </w:hyperlink>
      <w:hyperlink r:id="rId812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ASP.NET , </w:t>
        </w:r>
      </w:hyperlink>
      <w:hyperlink r:id="rId813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Code First </w:t>
        </w:r>
      </w:hyperlink>
      <w:hyperlink r:id="rId814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and </w:t>
        </w:r>
      </w:hyperlink>
      <w:hyperlink r:id="rId815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Database First </w:t>
        </w:r>
      </w:hyperlink>
      <w:hyperlink r:id="rId816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methods </w:t>
        </w:r>
      </w:hyperlink>
      <w:hyperlink r:id="rId817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in </w:t>
        </w:r>
      </w:hyperlink>
      <w:hyperlink r:id="rId818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</w:rPr>
          <w:t xml:space="preserve">Entity Framework </w:t>
        </w:r>
      </w:hyperlink>
      <w:hyperlink r:id="rId819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rtl/>
          </w:rPr>
          <w:t xml:space="preserve">, etc. </w:t>
        </w:r>
      </w:hyperlink>
      <w:hyperlink r:id="rId820" w:tgtFrame="_blank" w:history="1">
        <w:r w:rsidRPr="00CE7CA3">
          <w:rPr>
            <w:rStyle w:val="Hyperlink"/>
            <w:rFonts w:ascii="Calibri" w:hAnsi="Calibri" w:cs="Calibri"/>
            <w:color w:val="161718" w:themeColor="text1"/>
            <w:sz w:val="28"/>
            <w:szCs w:val="28"/>
            <w:u w:val="none"/>
            <w:vertAlign w:val="superscript"/>
          </w:rPr>
          <w:t xml:space="preserve">1 </w:t>
        </w:r>
      </w:hyperlink>
      <w:r w:rsidRPr="00CE7CA3">
        <w:rPr>
          <w:rFonts w:ascii="Calibri" w:hAnsi="Calibri" w:cs="Calibri"/>
          <w:color w:val="161718" w:themeColor="text1"/>
          <w:sz w:val="28"/>
          <w:szCs w:val="28"/>
        </w:rPr>
        <w:t>.</w:t>
      </w:r>
    </w:p>
    <w:p w14:paraId="24DF09DD" w14:textId="3541EA18" w:rsidR="00220B6A" w:rsidRDefault="00CE7CA3" w:rsidP="00CE7CA3">
      <w:pPr>
        <w:bidi/>
        <w:jc w:val="center"/>
        <w:rPr>
          <w:rFonts w:ascii="Calibri" w:hAnsi="Calibri" w:cs="Calibri"/>
          <w:noProof/>
          <w:sz w:val="40"/>
          <w:szCs w:val="40"/>
        </w:rPr>
      </w:pPr>
      <w:r w:rsidRPr="00CE7CA3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3CBE5889" wp14:editId="6D5753FD">
            <wp:extent cx="5110520" cy="3158490"/>
            <wp:effectExtent l="0" t="0" r="0" b="3810"/>
            <wp:docPr id="164118659" name="Picture 164118659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0" descr="preencoded.png"/>
                    <pic:cNvPicPr>
                      <a:picLocks noChangeAspect="1"/>
                    </pic:cNvPicPr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51105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97D9" w14:textId="77777777" w:rsidR="001D3B88" w:rsidRPr="001D3B88" w:rsidRDefault="001D3B88" w:rsidP="001D3B88">
      <w:pPr>
        <w:bidi/>
        <w:rPr>
          <w:rFonts w:ascii="Calibri" w:hAnsi="Calibri" w:cs="Calibri"/>
          <w:sz w:val="40"/>
          <w:szCs w:val="40"/>
          <w:rtl/>
        </w:rPr>
      </w:pPr>
    </w:p>
    <w:p w14:paraId="754B5042" w14:textId="77777777" w:rsidR="001D3B88" w:rsidRPr="001D3B88" w:rsidRDefault="001D3B88" w:rsidP="001D3B88">
      <w:pPr>
        <w:bidi/>
        <w:rPr>
          <w:rFonts w:ascii="Calibri" w:hAnsi="Calibri" w:cs="Calibri"/>
          <w:sz w:val="40"/>
          <w:szCs w:val="40"/>
          <w:rtl/>
        </w:rPr>
      </w:pPr>
    </w:p>
    <w:p w14:paraId="37F0372B" w14:textId="77777777" w:rsidR="001D3B88" w:rsidRPr="001D3B88" w:rsidRDefault="001D3B88" w:rsidP="001D3B88">
      <w:pPr>
        <w:bidi/>
        <w:rPr>
          <w:rFonts w:ascii="Calibri" w:hAnsi="Calibri" w:cs="Calibri"/>
          <w:sz w:val="40"/>
          <w:szCs w:val="40"/>
          <w:rtl/>
        </w:rPr>
      </w:pPr>
    </w:p>
    <w:p w14:paraId="1B92CD61" w14:textId="77777777" w:rsidR="001D3B88" w:rsidRDefault="001D3B88" w:rsidP="001D3B88">
      <w:pPr>
        <w:bidi/>
        <w:rPr>
          <w:rFonts w:ascii="Calibri" w:hAnsi="Calibri" w:cs="Calibri"/>
          <w:noProof/>
          <w:sz w:val="40"/>
          <w:szCs w:val="40"/>
          <w:rtl/>
        </w:rPr>
      </w:pPr>
    </w:p>
    <w:p w14:paraId="79B09DBA" w14:textId="079FE15C" w:rsidR="001D3B88" w:rsidRDefault="001D3B88" w:rsidP="001D3B88">
      <w:pPr>
        <w:tabs>
          <w:tab w:val="left" w:pos="2211"/>
        </w:tabs>
        <w:bidi/>
        <w:rPr>
          <w:rFonts w:ascii="Calibri" w:hAnsi="Calibri" w:cs="Calibri"/>
          <w:sz w:val="40"/>
          <w:szCs w:val="40"/>
          <w:rtl/>
        </w:rPr>
      </w:pPr>
      <w:r>
        <w:rPr>
          <w:rFonts w:ascii="Calibri" w:hAnsi="Calibri" w:cs="Calibri"/>
          <w:sz w:val="40"/>
          <w:szCs w:val="40"/>
          <w:rtl/>
        </w:rPr>
        <w:tab/>
      </w:r>
    </w:p>
    <w:p w14:paraId="45BB8B29" w14:textId="77777777" w:rsidR="001D3B88" w:rsidRDefault="001D3B88" w:rsidP="001D3B88">
      <w:pPr>
        <w:tabs>
          <w:tab w:val="left" w:pos="2211"/>
        </w:tabs>
        <w:bidi/>
        <w:rPr>
          <w:rFonts w:ascii="Calibri" w:hAnsi="Calibri" w:cs="Calibri"/>
          <w:sz w:val="40"/>
          <w:szCs w:val="40"/>
          <w:rtl/>
        </w:rPr>
      </w:pPr>
    </w:p>
    <w:p w14:paraId="2C15B8D1" w14:textId="77777777" w:rsidR="001D3B88" w:rsidRDefault="001D3B88" w:rsidP="001D3B88">
      <w:pPr>
        <w:tabs>
          <w:tab w:val="left" w:pos="2211"/>
        </w:tabs>
        <w:bidi/>
        <w:rPr>
          <w:rFonts w:ascii="Calibri" w:hAnsi="Calibri" w:cs="Calibri"/>
          <w:sz w:val="40"/>
          <w:szCs w:val="40"/>
          <w:rtl/>
        </w:rPr>
      </w:pPr>
    </w:p>
    <w:p w14:paraId="7569544A" w14:textId="3E844851" w:rsidR="001D3B88" w:rsidRDefault="001D3B88" w:rsidP="001D3B88">
      <w:pPr>
        <w:tabs>
          <w:tab w:val="left" w:pos="2211"/>
        </w:tabs>
        <w:jc w:val="center"/>
        <w:rPr>
          <w:rFonts w:ascii="Calibri" w:hAnsi="Calibri" w:cs="Calibri"/>
          <w:b/>
          <w:bCs/>
          <w:color w:val="FF0000"/>
          <w:sz w:val="40"/>
          <w:szCs w:val="40"/>
          <w:rtl/>
          <w:lang w:bidi="fa-IR"/>
        </w:rPr>
      </w:pPr>
      <w:r w:rsidRPr="001D3B88">
        <w:rPr>
          <w:rFonts w:ascii="Calibri" w:hAnsi="Calibri" w:cs="Calibri"/>
          <w:b/>
          <w:bCs/>
          <w:color w:val="FF0000"/>
          <w:sz w:val="40"/>
          <w:szCs w:val="40"/>
          <w:rtl/>
          <w:lang w:bidi="fa-IR"/>
        </w:rPr>
        <w:lastRenderedPageBreak/>
        <w:t>References</w:t>
      </w:r>
    </w:p>
    <w:p w14:paraId="33BDF1AF" w14:textId="77777777" w:rsidR="001D3B88" w:rsidRPr="001D3B88" w:rsidRDefault="001D3B88" w:rsidP="001D3B88">
      <w:pPr>
        <w:bidi/>
        <w:rPr>
          <w:rFonts w:ascii="Calibri" w:hAnsi="Calibri" w:cs="Calibri"/>
          <w:sz w:val="40"/>
          <w:szCs w:val="40"/>
          <w:rtl/>
        </w:rPr>
      </w:pPr>
    </w:p>
    <w:p w14:paraId="7057E6DB" w14:textId="77777777" w:rsidR="001D3B88" w:rsidRPr="001D3B88" w:rsidRDefault="001D3B88" w:rsidP="001D3B88">
      <w:pPr>
        <w:bidi/>
        <w:rPr>
          <w:rFonts w:ascii="Calibri" w:hAnsi="Calibri" w:cs="Calibri"/>
          <w:sz w:val="40"/>
          <w:szCs w:val="40"/>
          <w:rtl/>
        </w:rPr>
      </w:pPr>
    </w:p>
    <w:p w14:paraId="7138D0D7" w14:textId="00FD774A" w:rsidR="001D3B88" w:rsidRPr="001D3B88" w:rsidRDefault="00000000" w:rsidP="001D3B88">
      <w:pPr>
        <w:jc w:val="center"/>
        <w:rPr>
          <w:rFonts w:ascii="Calibri" w:hAnsi="Calibri" w:cs="Calibri"/>
          <w:color w:val="00B0F0"/>
          <w:sz w:val="40"/>
          <w:szCs w:val="40"/>
          <w:rtl/>
        </w:rPr>
      </w:pPr>
      <w:hyperlink r:id="rId822" w:history="1">
        <w:r w:rsidR="001D3B88" w:rsidRPr="001D3B88">
          <w:rPr>
            <w:rStyle w:val="Hyperlink"/>
            <w:rFonts w:ascii="Calibri" w:hAnsi="Calibri" w:cs="Calibri"/>
            <w:color w:val="00B0F0"/>
            <w:sz w:val="40"/>
            <w:szCs w:val="40"/>
          </w:rPr>
          <w:t>1 learn.microsoft.com</w:t>
        </w:r>
      </w:hyperlink>
    </w:p>
    <w:p w14:paraId="0EC73EFC" w14:textId="77777777" w:rsidR="001D3B88" w:rsidRPr="001D3B88" w:rsidRDefault="00000000" w:rsidP="001D3B88">
      <w:pPr>
        <w:jc w:val="center"/>
        <w:rPr>
          <w:rFonts w:ascii="Calibri" w:hAnsi="Calibri" w:cs="Calibri"/>
          <w:color w:val="00B0F0"/>
          <w:sz w:val="40"/>
          <w:szCs w:val="40"/>
        </w:rPr>
      </w:pPr>
      <w:hyperlink r:id="rId823" w:history="1">
        <w:r w:rsidR="001D3B88" w:rsidRPr="001D3B88">
          <w:rPr>
            <w:rStyle w:val="Hyperlink"/>
            <w:rFonts w:ascii="Calibri" w:hAnsi="Calibri" w:cs="Calibri"/>
            <w:color w:val="00B0F0"/>
            <w:sz w:val="40"/>
            <w:szCs w:val="40"/>
          </w:rPr>
          <w:t>2 stackoverflow.com</w:t>
        </w:r>
      </w:hyperlink>
    </w:p>
    <w:p w14:paraId="473E0444" w14:textId="77777777" w:rsidR="001D3B88" w:rsidRPr="001D3B88" w:rsidRDefault="00000000" w:rsidP="001D3B88">
      <w:pPr>
        <w:jc w:val="center"/>
        <w:rPr>
          <w:rFonts w:ascii="Calibri" w:hAnsi="Calibri" w:cs="Calibri"/>
          <w:color w:val="00B0F0"/>
          <w:sz w:val="40"/>
          <w:szCs w:val="40"/>
        </w:rPr>
      </w:pPr>
      <w:hyperlink r:id="rId824" w:history="1">
        <w:r w:rsidR="001D3B88" w:rsidRPr="001D3B88">
          <w:rPr>
            <w:rStyle w:val="Hyperlink"/>
            <w:rFonts w:ascii="Calibri" w:hAnsi="Calibri" w:cs="Calibri"/>
            <w:color w:val="00B0F0"/>
            <w:sz w:val="40"/>
            <w:szCs w:val="40"/>
          </w:rPr>
          <w:t>3 stackoverflow.com</w:t>
        </w:r>
      </w:hyperlink>
    </w:p>
    <w:p w14:paraId="59BEFB15" w14:textId="77777777" w:rsidR="001D3B88" w:rsidRPr="001D3B88" w:rsidRDefault="00000000" w:rsidP="001D3B88">
      <w:pPr>
        <w:jc w:val="center"/>
        <w:rPr>
          <w:rFonts w:ascii="Calibri" w:hAnsi="Calibri" w:cs="Calibri"/>
          <w:color w:val="00B0F0"/>
          <w:sz w:val="40"/>
          <w:szCs w:val="40"/>
        </w:rPr>
      </w:pPr>
      <w:hyperlink r:id="rId825" w:history="1">
        <w:r w:rsidR="001D3B88" w:rsidRPr="001D3B88">
          <w:rPr>
            <w:rStyle w:val="Hyperlink"/>
            <w:rFonts w:ascii="Calibri" w:hAnsi="Calibri" w:cs="Calibri"/>
            <w:color w:val="00B0F0"/>
            <w:sz w:val="40"/>
            <w:szCs w:val="40"/>
          </w:rPr>
          <w:t>4 entityframeworktutorial.net</w:t>
        </w:r>
      </w:hyperlink>
    </w:p>
    <w:p w14:paraId="065B1A73" w14:textId="77777777" w:rsidR="001D3B88" w:rsidRPr="001D3B88" w:rsidRDefault="001D3B88" w:rsidP="001D3B88">
      <w:pPr>
        <w:bidi/>
        <w:jc w:val="center"/>
        <w:rPr>
          <w:rFonts w:ascii="Calibri" w:hAnsi="Calibri" w:cs="Calibri"/>
          <w:sz w:val="40"/>
          <w:szCs w:val="40"/>
        </w:rPr>
      </w:pPr>
    </w:p>
    <w:sectPr w:rsidR="001D3B88" w:rsidRPr="001D3B88" w:rsidSect="00A32F59">
      <w:headerReference w:type="default" r:id="rId826"/>
      <w:footerReference w:type="default" r:id="rId827"/>
      <w:footerReference w:type="first" r:id="rId828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D0DD3" w14:textId="77777777" w:rsidR="00A32F59" w:rsidRDefault="00A32F59" w:rsidP="004B7E44">
      <w:r>
        <w:separator/>
      </w:r>
    </w:p>
  </w:endnote>
  <w:endnote w:type="continuationSeparator" w:id="0">
    <w:p w14:paraId="5DFF50AF" w14:textId="77777777" w:rsidR="00A32F59" w:rsidRDefault="00A32F5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55563" w14:textId="77777777" w:rsidR="003B7391" w:rsidRDefault="003B7391"/>
  <w:tbl>
    <w:tblPr>
      <w:tblW w:w="12258" w:type="dxa"/>
      <w:tblInd w:w="-115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3B7391" w14:paraId="4BBFF62D" w14:textId="77777777" w:rsidTr="003B7391">
      <w:trPr>
        <w:trHeight w:val="730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53AF1A0" w14:textId="77777777" w:rsidR="003B7391" w:rsidRPr="003B7391" w:rsidRDefault="003B7391" w:rsidP="003B7391">
          <w:pPr>
            <w:jc w:val="center"/>
            <w:rPr>
              <w:rFonts w:eastAsia="Times New Roman"/>
              <w:b/>
              <w:bCs/>
              <w:color w:val="E6E7E8" w:themeColor="background2"/>
              <w:sz w:val="36"/>
              <w:szCs w:val="28"/>
            </w:rPr>
          </w:pPr>
          <w:r w:rsidRPr="003B7391">
            <w:rPr>
              <w:rFonts w:eastAsia="Times New Roman"/>
              <w:b/>
              <w:bCs/>
              <w:color w:val="E6E7E8" w:themeColor="background2"/>
              <w:sz w:val="36"/>
              <w:szCs w:val="28"/>
            </w:rPr>
            <w:t>Entity Framework on Asp.net</w:t>
          </w:r>
        </w:p>
        <w:p w14:paraId="4BDF2CA1" w14:textId="2FEBD444" w:rsidR="004B7E44" w:rsidRPr="003B7391" w:rsidRDefault="004B7E44" w:rsidP="003B7391"/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88250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67D50" w14:textId="77777777" w:rsidR="00A32F59" w:rsidRDefault="00A32F59" w:rsidP="004B7E44">
      <w:r>
        <w:separator/>
      </w:r>
    </w:p>
  </w:footnote>
  <w:footnote w:type="continuationSeparator" w:id="0">
    <w:p w14:paraId="1EBC802C" w14:textId="77777777" w:rsidR="00A32F59" w:rsidRDefault="00A32F5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A64F9E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1D2431A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7442AF6" wp14:editId="7D30D62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C0B4E5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7442AF6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1C0B4E5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19D"/>
    <w:multiLevelType w:val="multilevel"/>
    <w:tmpl w:val="36388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A3DB6"/>
    <w:multiLevelType w:val="multilevel"/>
    <w:tmpl w:val="4E0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281300"/>
    <w:multiLevelType w:val="multilevel"/>
    <w:tmpl w:val="18327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065367"/>
    <w:multiLevelType w:val="multilevel"/>
    <w:tmpl w:val="BC7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3A179D"/>
    <w:multiLevelType w:val="multilevel"/>
    <w:tmpl w:val="297A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3D3176"/>
    <w:multiLevelType w:val="multilevel"/>
    <w:tmpl w:val="6BBC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E06EE"/>
    <w:multiLevelType w:val="multilevel"/>
    <w:tmpl w:val="0536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7D06D3"/>
    <w:multiLevelType w:val="multilevel"/>
    <w:tmpl w:val="0A4EB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8919415">
    <w:abstractNumId w:val="4"/>
  </w:num>
  <w:num w:numId="2" w16cid:durableId="902107899">
    <w:abstractNumId w:val="6"/>
  </w:num>
  <w:num w:numId="3" w16cid:durableId="1360544888">
    <w:abstractNumId w:val="0"/>
  </w:num>
  <w:num w:numId="4" w16cid:durableId="750353817">
    <w:abstractNumId w:val="3"/>
  </w:num>
  <w:num w:numId="5" w16cid:durableId="516623503">
    <w:abstractNumId w:val="5"/>
  </w:num>
  <w:num w:numId="6" w16cid:durableId="1650018211">
    <w:abstractNumId w:val="7"/>
  </w:num>
  <w:num w:numId="7" w16cid:durableId="1312832516">
    <w:abstractNumId w:val="1"/>
  </w:num>
  <w:num w:numId="8" w16cid:durableId="1858107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CE"/>
    <w:rsid w:val="000A0CA6"/>
    <w:rsid w:val="001D3B88"/>
    <w:rsid w:val="00220B6A"/>
    <w:rsid w:val="00233017"/>
    <w:rsid w:val="00293B83"/>
    <w:rsid w:val="002E77D9"/>
    <w:rsid w:val="003B7391"/>
    <w:rsid w:val="004B7E44"/>
    <w:rsid w:val="004D5252"/>
    <w:rsid w:val="004F2B86"/>
    <w:rsid w:val="005A718F"/>
    <w:rsid w:val="005F4AE9"/>
    <w:rsid w:val="00654ACE"/>
    <w:rsid w:val="006A3CE7"/>
    <w:rsid w:val="006C0D6C"/>
    <w:rsid w:val="007516CF"/>
    <w:rsid w:val="007951B7"/>
    <w:rsid w:val="008B33BC"/>
    <w:rsid w:val="009120E9"/>
    <w:rsid w:val="00945900"/>
    <w:rsid w:val="009C396C"/>
    <w:rsid w:val="00A32F59"/>
    <w:rsid w:val="00B572B4"/>
    <w:rsid w:val="00B76634"/>
    <w:rsid w:val="00C90D08"/>
    <w:rsid w:val="00CE7CA3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356673"/>
  <w15:chartTrackingRefBased/>
  <w15:docId w15:val="{4E93B211-04C2-4D14-B878-5ED62DD9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54ACE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A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54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4A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4AC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54AC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54ACE"/>
  </w:style>
  <w:style w:type="character" w:customStyle="1" w:styleId="hljs-operator">
    <w:name w:val="hljs-operator"/>
    <w:basedOn w:val="DefaultParagraphFont"/>
    <w:rsid w:val="00654ACE"/>
  </w:style>
  <w:style w:type="character" w:customStyle="1" w:styleId="hljs-number">
    <w:name w:val="hljs-number"/>
    <w:basedOn w:val="DefaultParagraphFont"/>
    <w:rsid w:val="00654ACE"/>
  </w:style>
  <w:style w:type="character" w:styleId="Strong">
    <w:name w:val="Strong"/>
    <w:basedOn w:val="DefaultParagraphFont"/>
    <w:uiPriority w:val="22"/>
    <w:qFormat/>
    <w:rsid w:val="003B7391"/>
    <w:rPr>
      <w:b/>
      <w:bCs/>
    </w:rPr>
  </w:style>
  <w:style w:type="character" w:customStyle="1" w:styleId="hljs-string">
    <w:name w:val="hljs-string"/>
    <w:basedOn w:val="DefaultParagraphFont"/>
    <w:rsid w:val="003B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7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1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8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3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36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3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1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0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8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4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671" Type="http://schemas.openxmlformats.org/officeDocument/2006/relationships/hyperlink" Target="https://www.entityframeworktutorial.net/entityframework6/linq-to-entities-queries-in-entity-framework.aspx" TargetMode="External"/><Relationship Id="rId769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2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24" Type="http://schemas.openxmlformats.org/officeDocument/2006/relationships/hyperlink" Target="https://darsman.com/blog/csharp/entity-framework-in-csharp/" TargetMode="External"/><Relationship Id="rId531" Type="http://schemas.openxmlformats.org/officeDocument/2006/relationships/hyperlink" Target="https://mizfa.com/blog/tag/entity-framework-core/" TargetMode="External"/><Relationship Id="rId629" Type="http://schemas.openxmlformats.org/officeDocument/2006/relationships/hyperlink" Target="https://learn.microsoft.com/en-us/dotnet/framework/data/adonet/ef/language-reference/linq-to-entities" TargetMode="External"/><Relationship Id="rId170" Type="http://schemas.openxmlformats.org/officeDocument/2006/relationships/hyperlink" Target="https://www.bing.com/aclk?ld=e8X-1qSKM6MZWozw64oQby1DVUCUyY70TdjecUH80Db5EMdI6onQ_pVSQGbYVMGCWif3SzMp12M2Q7KigXmRUV2YEAWK4DPrPvTo_RR38PtarPyg0CbIsGxivSt5xkrwGaKFyC-VOn9UTJY6SB5l1aUAY1yknzksAZ9BHQHnyztR9SHhN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3ce9daae8be15b7f78df8385b65a541" TargetMode="External"/><Relationship Id="rId268" Type="http://schemas.openxmlformats.org/officeDocument/2006/relationships/hyperlink" Target="https://learn.microsoft.com/en-us/aspnet/core/data/ef-mvc/crud?view=aspnetcore-8.0" TargetMode="External"/><Relationship Id="rId475" Type="http://schemas.openxmlformats.org/officeDocument/2006/relationships/hyperlink" Target="https://blog.iranserver.com/howto-use-entity-framework/" TargetMode="External"/><Relationship Id="rId682" Type="http://schemas.openxmlformats.org/officeDocument/2006/relationships/hyperlink" Target="https://www.entityframeworktutorial.net/entityframework6/linq-to-entities-queries-in-entity-framework.aspx" TargetMode="External"/><Relationship Id="rId3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28" Type="http://schemas.openxmlformats.org/officeDocument/2006/relationships/hyperlink" Target="https://www.freecodecamp.org/news/what-is-an-orm-the-meaning-of-object-relational-mapping-database-tools/" TargetMode="External"/><Relationship Id="rId335" Type="http://schemas.openxmlformats.org/officeDocument/2006/relationships/hyperlink" Target="https://learn.microsoft.com/en-us/aspnet/core/data/ef-mvc/intro?view=aspnetcore-8.0" TargetMode="External"/><Relationship Id="rId542" Type="http://schemas.openxmlformats.org/officeDocument/2006/relationships/hyperlink" Target="https://mizfa.com/blog/tag/entity-framework-core/" TargetMode="External"/><Relationship Id="rId181" Type="http://schemas.openxmlformats.org/officeDocument/2006/relationships/hyperlink" Target="https://learn.microsoft.com/en-us/ef/" TargetMode="External"/><Relationship Id="rId402" Type="http://schemas.openxmlformats.org/officeDocument/2006/relationships/hyperlink" Target="https://blog.faradars.org/asp-net-%DA%86%DB%8C%D8%B3%D8%AA" TargetMode="External"/><Relationship Id="rId279" Type="http://schemas.openxmlformats.org/officeDocument/2006/relationships/hyperlink" Target="https://sabio.ir/2018/12/29/what-is-entity-framework-1/" TargetMode="External"/><Relationship Id="rId48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93" Type="http://schemas.openxmlformats.org/officeDocument/2006/relationships/hyperlink" Target="https://www.infoworld.com/article/2911364/programming-the-object-services-layer-in-entity-framework.html" TargetMode="External"/><Relationship Id="rId707" Type="http://schemas.openxmlformats.org/officeDocument/2006/relationships/hyperlink" Target="https://www.infoworld.com/article/2911364/programming-the-object-services-layer-in-entity-framework.html" TargetMode="External"/><Relationship Id="rId43" Type="http://schemas.openxmlformats.org/officeDocument/2006/relationships/hyperlink" Target="https://learn.microsoft.com/en-us/ef/ef6/what-is-new/past-releases" TargetMode="External"/><Relationship Id="rId139" Type="http://schemas.openxmlformats.org/officeDocument/2006/relationships/hyperlink" Target="https://www.freecodecamp.org/news/what-is-an-orm-the-meaning-of-object-relational-mapping-database-tools/" TargetMode="External"/><Relationship Id="rId346" Type="http://schemas.openxmlformats.org/officeDocument/2006/relationships/hyperlink" Target="https://learn.microsoft.com/en-us/aspnet/core/data/ef-mvc/intro?view=aspnetcore-8.0" TargetMode="External"/><Relationship Id="rId553" Type="http://schemas.openxmlformats.org/officeDocument/2006/relationships/hyperlink" Target="https://mizfa.com/blog/tag/entity-framework-core/" TargetMode="External"/><Relationship Id="rId760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192" Type="http://schemas.openxmlformats.org/officeDocument/2006/relationships/hyperlink" Target="https://learn.microsoft.com/en-us/ef/" TargetMode="External"/><Relationship Id="rId206" Type="http://schemas.openxmlformats.org/officeDocument/2006/relationships/hyperlink" Target="https://fa.wikipedia.org/wiki/%D8%A7%D9%86%D8%AA%DB%8C%D8%AA%DB%8C_%D9%81%D8%B1%DB%8C%D9%85_%D9%88%D8%B1%DA%A9" TargetMode="External"/><Relationship Id="rId413" Type="http://schemas.openxmlformats.org/officeDocument/2006/relationships/hyperlink" Target="https://blog.faradars.org/asp-net-%DA%86%DB%8C%D8%B3%D8%AA" TargetMode="External"/><Relationship Id="rId49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20" Type="http://schemas.openxmlformats.org/officeDocument/2006/relationships/hyperlink" Target="https://learn.microsoft.com/en-us/dotnet/framework/data/adonet/ef/language-reference/linq-to-entities" TargetMode="External"/><Relationship Id="rId718" Type="http://schemas.openxmlformats.org/officeDocument/2006/relationships/hyperlink" Target="https://www.infoworld.com/article/2911364/programming-the-object-services-layer-in-entity-framework.html" TargetMode="External"/><Relationship Id="rId357" Type="http://schemas.openxmlformats.org/officeDocument/2006/relationships/hyperlink" Target="https://learn.microsoft.com/en-us/aspnet/core/data/ef-mvc/intro?view=aspnetcore-8.0" TargetMode="External"/><Relationship Id="rId54" Type="http://schemas.openxmlformats.org/officeDocument/2006/relationships/hyperlink" Target="https://learn.microsoft.com/en-us/ef/ef6/what-is-new/past-releases" TargetMode="External"/><Relationship Id="rId217" Type="http://schemas.openxmlformats.org/officeDocument/2006/relationships/hyperlink" Target="https://fa.wikipedia.org/wiki/%D8%A7%D9%86%D8%AA%DB%8C%D8%AA%DB%8C_%D9%81%D8%B1%DB%8C%D9%85_%D9%88%D8%B1%DA%A9" TargetMode="External"/><Relationship Id="rId564" Type="http://schemas.openxmlformats.org/officeDocument/2006/relationships/hyperlink" Target="https://mizfa.com/blog/tag/entity-framework-core/" TargetMode="External"/><Relationship Id="rId771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424" Type="http://schemas.openxmlformats.org/officeDocument/2006/relationships/hyperlink" Target="https://blog.faradars.org/asp-net-%DA%86%DB%8C%D8%B3%D8%AA" TargetMode="External"/><Relationship Id="rId631" Type="http://schemas.openxmlformats.org/officeDocument/2006/relationships/hyperlink" Target="https://learn.microsoft.com/en-us/dotnet/framework/data/adonet/ef/language-reference/linq-to-entities" TargetMode="External"/><Relationship Id="rId729" Type="http://schemas.openxmlformats.org/officeDocument/2006/relationships/hyperlink" Target="https://www.entityframeworktutorial.net/entityframework6/linq-to-entities-queries-in-entity-framework.aspx" TargetMode="External"/><Relationship Id="rId270" Type="http://schemas.openxmlformats.org/officeDocument/2006/relationships/hyperlink" Target="https://www.geeksforgeeks.org/basic-crud-create-read-update-delete-in-asp-net-mvc-using-c-sharp-and-entity-framework/" TargetMode="External"/><Relationship Id="rId65" Type="http://schemas.openxmlformats.org/officeDocument/2006/relationships/hyperlink" Target="https://learn.microsoft.com/en-us/ef/ef6/what-is-new/past-releases" TargetMode="External"/><Relationship Id="rId130" Type="http://schemas.openxmlformats.org/officeDocument/2006/relationships/hyperlink" Target="https://www.freecodecamp.org/news/what-is-an-orm-the-meaning-of-object-relational-mapping-database-tools/" TargetMode="External"/><Relationship Id="rId368" Type="http://schemas.openxmlformats.org/officeDocument/2006/relationships/hyperlink" Target="https://www.hoshmandan.com/Home/DetailsPost/100/CodeFirst-or-DBFirst-" TargetMode="External"/><Relationship Id="rId575" Type="http://schemas.openxmlformats.org/officeDocument/2006/relationships/hyperlink" Target="https://mizfa.com/blog/tag/entity-framework-core/" TargetMode="External"/><Relationship Id="rId782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28" Type="http://schemas.openxmlformats.org/officeDocument/2006/relationships/hyperlink" Target="https://www.bing.com/aclk?ld=e8oSJ9vSLr0XF3EXIShVp17zVUCUxOiRmWZkQTZsv_xVTZfmfhiv7_N1OJFVW6Kv1XjvOHqrdKGB4uDQ397AKbS1-82D4e5SiUoxIEbnxUHbyTmH3bmZri00b6BD8yH2vhEAjOdEulhrE3RSWzZKqdeoASVRgWY5c8YiFwAKqQtFX75-f9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ebd923e15351d61d04ef7aca16d39fa" TargetMode="External"/><Relationship Id="rId435" Type="http://schemas.openxmlformats.org/officeDocument/2006/relationships/hyperlink" Target="https://www.hamyarit.com/blog/asp-net-learning/" TargetMode="External"/><Relationship Id="rId642" Type="http://schemas.openxmlformats.org/officeDocument/2006/relationships/hyperlink" Target="https://www.entityframeworktutorial.net/entityframework6/linq-to-entities-queries-in-entity-framework.aspx" TargetMode="External"/><Relationship Id="rId281" Type="http://schemas.openxmlformats.org/officeDocument/2006/relationships/hyperlink" Target="https://sabio.ir/2018/12/29/what-is-entity-framework-1/" TargetMode="External"/><Relationship Id="rId50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6" Type="http://schemas.openxmlformats.org/officeDocument/2006/relationships/hyperlink" Target="https://learn.microsoft.com/en-us/ef/ef6/what-is-new/past-releases" TargetMode="External"/><Relationship Id="rId141" Type="http://schemas.openxmlformats.org/officeDocument/2006/relationships/hyperlink" Target="https://www.freecodecamp.org/news/what-is-an-orm-the-meaning-of-object-relational-mapping-database-tools/" TargetMode="External"/><Relationship Id="rId379" Type="http://schemas.openxmlformats.org/officeDocument/2006/relationships/hyperlink" Target="https://learn.microsoft.com/en-us/aspnet/core/data/ef-mvc/intro?view=aspnetcore-8.0" TargetMode="External"/><Relationship Id="rId586" Type="http://schemas.openxmlformats.org/officeDocument/2006/relationships/hyperlink" Target="https://mizfa.com/blog/tag/entity-framework-core/" TargetMode="External"/><Relationship Id="rId793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807" Type="http://schemas.openxmlformats.org/officeDocument/2006/relationships/hyperlink" Target="https://bing.com/search?q=%D9%85%D8%B9%D9%85%D8%A7%D8%B1%DB%8C+Entity+Framework" TargetMode="External"/><Relationship Id="rId7" Type="http://schemas.openxmlformats.org/officeDocument/2006/relationships/hyperlink" Target="mailto:Shayan138190@gmail.com" TargetMode="External"/><Relationship Id="rId239" Type="http://schemas.openxmlformats.org/officeDocument/2006/relationships/hyperlink" Target="https://learn.microsoft.com/en-us/aspnet/core/data/ef-mvc/crud?view=aspnetcore-8.0" TargetMode="External"/><Relationship Id="rId446" Type="http://schemas.openxmlformats.org/officeDocument/2006/relationships/hyperlink" Target="https://blog.faradars.org/asp-net-%DA%86%DB%8C%D8%B3%D8%AA" TargetMode="External"/><Relationship Id="rId653" Type="http://schemas.openxmlformats.org/officeDocument/2006/relationships/hyperlink" Target="https://www.entityframeworktutorial.net/entityframework6/linq-to-entities-queries-in-entity-framework.aspx" TargetMode="External"/><Relationship Id="rId292" Type="http://schemas.openxmlformats.org/officeDocument/2006/relationships/hyperlink" Target="https://sabio.ir/2018/12/29/what-is-entity-framework-1/" TargetMode="External"/><Relationship Id="rId306" Type="http://schemas.openxmlformats.org/officeDocument/2006/relationships/hyperlink" Target="https://darsman.com/blog/csharp/entity-framework-in-csharp/" TargetMode="External"/><Relationship Id="rId8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1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97" Type="http://schemas.openxmlformats.org/officeDocument/2006/relationships/hyperlink" Target="https://learn.microsoft.com/en-us/dotnet/framework/data/adonet/ef/language-reference/linq-to-entities" TargetMode="External"/><Relationship Id="rId720" Type="http://schemas.openxmlformats.org/officeDocument/2006/relationships/hyperlink" Target="https://www.infoworld.com/article/2911364/programming-the-object-services-layer-in-entity-framework.html" TargetMode="External"/><Relationship Id="rId818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152" Type="http://schemas.openxmlformats.org/officeDocument/2006/relationships/hyperlink" Target="https://www.freecodecamp.org/news/what-is-an-orm-the-meaning-of-object-relational-mapping-database-tools/" TargetMode="External"/><Relationship Id="rId45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64" Type="http://schemas.openxmlformats.org/officeDocument/2006/relationships/hyperlink" Target="https://www.entityframeworktutorial.net/entityframework6/linq-to-entities-queries-in-entity-framework.aspx" TargetMode="External"/><Relationship Id="rId14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17" Type="http://schemas.openxmlformats.org/officeDocument/2006/relationships/hyperlink" Target="https://darsman.com/blog/csharp/entity-framework-in-csharp/" TargetMode="External"/><Relationship Id="rId52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31" Type="http://schemas.openxmlformats.org/officeDocument/2006/relationships/hyperlink" Target="https://www.entityframeworktutorial.net/entityframework6/linq-to-entities-queries-in-entity-framework.aspx" TargetMode="External"/><Relationship Id="rId9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63" Type="http://schemas.openxmlformats.org/officeDocument/2006/relationships/hyperlink" Target="https://www.freecodecamp.org/news/what-is-an-orm-the-meaning-of-object-relational-mapping-database-tools/" TargetMode="External"/><Relationship Id="rId370" Type="http://schemas.openxmlformats.org/officeDocument/2006/relationships/hyperlink" Target="https://learn.microsoft.com/en-us/aspnet/core/data/ef-mvc/intro?view=aspnetcore-8.0" TargetMode="External"/><Relationship Id="rId829" Type="http://schemas.openxmlformats.org/officeDocument/2006/relationships/fontTable" Target="fontTable.xml"/><Relationship Id="rId230" Type="http://schemas.openxmlformats.org/officeDocument/2006/relationships/hyperlink" Target="https://www.bing.com/aclk?ld=e8oSJ9vSLr0XF3EXIShVp17zVUCUxOiRmWZkQTZsv_xVTZfmfhiv7_N1OJFVW6Kv1XjvOHqrdKGB4uDQ397AKbS1-82D4e5SiUoxIEbnxUHbyTmH3bmZri00b6BD8yH2vhEAjOdEulhrE3RSWzZKqdeoASVRgWY5c8YiFwAKqQtFX75-f9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ebd923e15351d61d04ef7aca16d39fa" TargetMode="External"/><Relationship Id="rId46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75" Type="http://schemas.openxmlformats.org/officeDocument/2006/relationships/hyperlink" Target="https://www.entityframeworktutorial.net/entityframework6/linq-to-entities-queries-in-entity-framework.aspx" TargetMode="External"/><Relationship Id="rId25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28" Type="http://schemas.openxmlformats.org/officeDocument/2006/relationships/hyperlink" Target="https://faradars.org/courses/fvcs94082-entity-framework-in-c-sharp" TargetMode="External"/><Relationship Id="rId535" Type="http://schemas.openxmlformats.org/officeDocument/2006/relationships/hyperlink" Target="https://mizfa.com/blog/tag/entity-framework-core/" TargetMode="External"/><Relationship Id="rId742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174" Type="http://schemas.openxmlformats.org/officeDocument/2006/relationships/hyperlink" Target="http://www.atriya.com/Package/Details/%D8%A2%D9%85%D9%88%D8%B2%D8%B4-entity-framework-core" TargetMode="External"/><Relationship Id="rId381" Type="http://schemas.openxmlformats.org/officeDocument/2006/relationships/hyperlink" Target="https://learn.microsoft.com/en-us/aspnet/core/data/ef-mvc/intro?view=aspnetcore-8.0" TargetMode="External"/><Relationship Id="rId602" Type="http://schemas.openxmlformats.org/officeDocument/2006/relationships/hyperlink" Target="https://learn.microsoft.com/en-us/dotnet/framework/data/adonet/ef/language-reference/linq-to-entities" TargetMode="External"/><Relationship Id="rId241" Type="http://schemas.openxmlformats.org/officeDocument/2006/relationships/hyperlink" Target="https://learn.microsoft.com/en-us/aspnet/core/data/ef-mvc/crud?view=aspnetcore-8.0" TargetMode="External"/><Relationship Id="rId47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86" Type="http://schemas.openxmlformats.org/officeDocument/2006/relationships/hyperlink" Target="https://www.entityframeworktutorial.net/entityframework6/linq-to-entities-queries-in-entity-framework.aspx" TargetMode="External"/><Relationship Id="rId3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39" Type="http://schemas.openxmlformats.org/officeDocument/2006/relationships/hyperlink" Target="https://darsman.com/blog/csharp/entity-framework-in-csharp/" TargetMode="External"/><Relationship Id="rId546" Type="http://schemas.openxmlformats.org/officeDocument/2006/relationships/hyperlink" Target="https://mizfa.com/blog/tag/entity-framework-core/" TargetMode="External"/><Relationship Id="rId753" Type="http://schemas.openxmlformats.org/officeDocument/2006/relationships/hyperlink" Target="https://www.infoworld.com/article/2911364/programming-the-object-services-layer-in-entity-framework.html" TargetMode="External"/><Relationship Id="rId10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85" Type="http://schemas.openxmlformats.org/officeDocument/2006/relationships/hyperlink" Target="https://learn.microsoft.com/en-us/ef/" TargetMode="External"/><Relationship Id="rId406" Type="http://schemas.openxmlformats.org/officeDocument/2006/relationships/hyperlink" Target="https://blog.faradars.org/asp-net-%DA%86%DB%8C%D8%B3%D8%AA" TargetMode="External"/><Relationship Id="rId392" Type="http://schemas.openxmlformats.org/officeDocument/2006/relationships/hyperlink" Target="https://blog.faradars.org/asp-net-%DA%86%DB%8C%D8%B3%D8%AA" TargetMode="External"/><Relationship Id="rId613" Type="http://schemas.openxmlformats.org/officeDocument/2006/relationships/hyperlink" Target="https://learn.microsoft.com/en-us/dotnet/framework/data/adonet/ef/language-reference/linq-to-entities" TargetMode="External"/><Relationship Id="rId697" Type="http://schemas.openxmlformats.org/officeDocument/2006/relationships/hyperlink" Target="https://www.infoworld.com/article/2911364/programming-the-object-services-layer-in-entity-framework.html" TargetMode="External"/><Relationship Id="rId820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252" Type="http://schemas.openxmlformats.org/officeDocument/2006/relationships/hyperlink" Target="https://learn.microsoft.com/en-us/aspnet/core/data/ef-mvc/crud?view=aspnetcore-8.0" TargetMode="External"/><Relationship Id="rId4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1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57" Type="http://schemas.openxmlformats.org/officeDocument/2006/relationships/hyperlink" Target="https://mizfa.com/blog/tag/entity-framework-core/" TargetMode="External"/><Relationship Id="rId764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196" Type="http://schemas.openxmlformats.org/officeDocument/2006/relationships/hyperlink" Target="https://learn.microsoft.com/en-us/ef/" TargetMode="External"/><Relationship Id="rId417" Type="http://schemas.openxmlformats.org/officeDocument/2006/relationships/hyperlink" Target="https://blog.faradars.org/asp-net-%DA%86%DB%8C%D8%B3%D8%AA" TargetMode="External"/><Relationship Id="rId624" Type="http://schemas.openxmlformats.org/officeDocument/2006/relationships/hyperlink" Target="https://learn.microsoft.com/en-us/dotnet/framework/data/adonet/ef/language-reference/linq-to-entities" TargetMode="External"/><Relationship Id="rId263" Type="http://schemas.openxmlformats.org/officeDocument/2006/relationships/hyperlink" Target="https://learn.microsoft.com/en-us/aspnet/core/data/ef-mvc/crud?view=aspnetcore-8.0" TargetMode="External"/><Relationship Id="rId47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8" Type="http://schemas.openxmlformats.org/officeDocument/2006/relationships/hyperlink" Target="https://learn.microsoft.com/en-us/ef/ef6/what-is-new/past-releases" TargetMode="External"/><Relationship Id="rId123" Type="http://schemas.openxmlformats.org/officeDocument/2006/relationships/hyperlink" Target="https://bing.com/search?q=ORM+Object+Relational+Mapping+%D8%AA%D9%88%D8%B6%DB%8C%D8%AD" TargetMode="External"/><Relationship Id="rId330" Type="http://schemas.openxmlformats.org/officeDocument/2006/relationships/hyperlink" Target="https://faradars.org/courses/fvcs94082-entity-framework-in-c-sharp" TargetMode="External"/><Relationship Id="rId568" Type="http://schemas.openxmlformats.org/officeDocument/2006/relationships/hyperlink" Target="https://mizfa.com/blog/tag/entity-framework-core/" TargetMode="External"/><Relationship Id="rId775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428" Type="http://schemas.openxmlformats.org/officeDocument/2006/relationships/hyperlink" Target="https://blog.faradars.org/asp-net-%DA%86%DB%8C%D8%B3%D8%AA" TargetMode="External"/><Relationship Id="rId635" Type="http://schemas.openxmlformats.org/officeDocument/2006/relationships/hyperlink" Target="https://learn.microsoft.com/en-us/dotnet/framework/data/adonet/ef/language-reference/linq-to-entities" TargetMode="External"/><Relationship Id="rId274" Type="http://schemas.openxmlformats.org/officeDocument/2006/relationships/hyperlink" Target="https://learn.microsoft.com/en-us/aspnet/core/data/ef-mvc/crud?view=aspnetcore-8.0" TargetMode="External"/><Relationship Id="rId481" Type="http://schemas.openxmlformats.org/officeDocument/2006/relationships/hyperlink" Target="https://blog.iranserver.com/howto-use-entity-framework/" TargetMode="External"/><Relationship Id="rId702" Type="http://schemas.openxmlformats.org/officeDocument/2006/relationships/hyperlink" Target="https://dotnettutorials.net/lesson/entity-framework-architecture/" TargetMode="External"/><Relationship Id="rId69" Type="http://schemas.openxmlformats.org/officeDocument/2006/relationships/hyperlink" Target="https://learn.microsoft.com/en-us/ef/ef6/what-is-new/past-releases" TargetMode="External"/><Relationship Id="rId134" Type="http://schemas.openxmlformats.org/officeDocument/2006/relationships/hyperlink" Target="https://www.freecodecamp.org/news/what-is-an-orm-the-meaning-of-object-relational-mapping-database-tools/" TargetMode="External"/><Relationship Id="rId579" Type="http://schemas.openxmlformats.org/officeDocument/2006/relationships/hyperlink" Target="https://mizfa.com/blog/tag/entity-framework-core/" TargetMode="External"/><Relationship Id="rId786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341" Type="http://schemas.openxmlformats.org/officeDocument/2006/relationships/hyperlink" Target="https://darsman.com/blog/csharp/entity-framework-in-csharp/" TargetMode="External"/><Relationship Id="rId439" Type="http://schemas.openxmlformats.org/officeDocument/2006/relationships/hyperlink" Target="https://blog.faradars.org/asp-net-%DA%86%DB%8C%D8%B3%D8%AA" TargetMode="External"/><Relationship Id="rId646" Type="http://schemas.openxmlformats.org/officeDocument/2006/relationships/hyperlink" Target="https://www.entityframeworktutorial.net/entityframework6/linq-to-entities-queries-in-entity-framework.aspx" TargetMode="External"/><Relationship Id="rId201" Type="http://schemas.openxmlformats.org/officeDocument/2006/relationships/hyperlink" Target="https://fa.wikipedia.org/wiki/%D8%A7%D9%86%D8%AA%DB%8C%D8%AA%DB%8C_%D9%81%D8%B1%DB%8C%D9%85_%D9%88%D8%B1%DA%A9" TargetMode="External"/><Relationship Id="rId285" Type="http://schemas.openxmlformats.org/officeDocument/2006/relationships/hyperlink" Target="https://sabio.ir/2018/12/29/what-is-entity-framework-1/" TargetMode="External"/><Relationship Id="rId50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49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3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797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45" Type="http://schemas.openxmlformats.org/officeDocument/2006/relationships/hyperlink" Target="https://www.freecodecamp.org/news/what-is-an-orm-the-meaning-of-object-relational-mapping-database-tools/" TargetMode="External"/><Relationship Id="rId352" Type="http://schemas.openxmlformats.org/officeDocument/2006/relationships/hyperlink" Target="https://learn.microsoft.com/en-us/aspnet/core/data/ef-mvc/intro?view=aspnetcore-8.0" TargetMode="External"/><Relationship Id="rId212" Type="http://schemas.openxmlformats.org/officeDocument/2006/relationships/hyperlink" Target="https://fa.wikipedia.org/wiki/%D8%A7%D9%86%D8%AA%DB%8C%D8%AA%DB%8C_%D9%81%D8%B1%DB%8C%D9%85_%D9%88%D8%B1%DA%A9" TargetMode="External"/><Relationship Id="rId657" Type="http://schemas.openxmlformats.org/officeDocument/2006/relationships/hyperlink" Target="https://www.entityframeworktutorial.net/entityframework6/linq-to-entities-queries-in-entity-framework.aspx" TargetMode="External"/><Relationship Id="rId296" Type="http://schemas.openxmlformats.org/officeDocument/2006/relationships/hyperlink" Target="https://sabio.ir/2018/12/29/what-is-entity-framework-1/" TargetMode="External"/><Relationship Id="rId51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24" Type="http://schemas.openxmlformats.org/officeDocument/2006/relationships/hyperlink" Target="https://www.entityframeworktutorial.net/entityframework6/linq-to-entities-queries-in-entity-framework.aspx" TargetMode="External"/><Relationship Id="rId60" Type="http://schemas.openxmlformats.org/officeDocument/2006/relationships/hyperlink" Target="https://learn.microsoft.com/en-us/ef/ef6/what-is-new/past-releases" TargetMode="External"/><Relationship Id="rId156" Type="http://schemas.openxmlformats.org/officeDocument/2006/relationships/hyperlink" Target="https://www.freecodecamp.org/news/what-is-an-orm-the-meaning-of-object-relational-mapping-database-tools/" TargetMode="External"/><Relationship Id="rId363" Type="http://schemas.openxmlformats.org/officeDocument/2006/relationships/hyperlink" Target="https://learn.microsoft.com/en-us/aspnet/core/data/ef-mvc/intro?view=aspnetcore-8.0" TargetMode="External"/><Relationship Id="rId570" Type="http://schemas.openxmlformats.org/officeDocument/2006/relationships/hyperlink" Target="https://mizfa.com/blog/tag/entity-framework-core/" TargetMode="External"/><Relationship Id="rId223" Type="http://schemas.openxmlformats.org/officeDocument/2006/relationships/hyperlink" Target="https://fa.wikipedia.org/wiki/%D8%A7%D9%86%D8%AA%DB%8C%D8%AA%DB%8C_%D9%81%D8%B1%DB%8C%D9%85_%D9%88%D8%B1%DA%A9" TargetMode="External"/><Relationship Id="rId430" Type="http://schemas.openxmlformats.org/officeDocument/2006/relationships/hyperlink" Target="https://blog.faradars.org/asp-net-%DA%86%DB%8C%D8%B3%D8%AA" TargetMode="External"/><Relationship Id="rId668" Type="http://schemas.openxmlformats.org/officeDocument/2006/relationships/hyperlink" Target="https://www.entityframeworktutorial.net/entityframework6/linq-to-entities-queries-in-entity-framework.aspx" TargetMode="External"/><Relationship Id="rId1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2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35" Type="http://schemas.openxmlformats.org/officeDocument/2006/relationships/hyperlink" Target="https://www.entityframeworktutorial.net/entityframework6/linq-to-entities-queries-in-entity-framework.aspx" TargetMode="External"/><Relationship Id="rId167" Type="http://schemas.openxmlformats.org/officeDocument/2006/relationships/hyperlink" Target="https://www.bing.com/aclk?ld=e8X-1qSKM6MZWozw64oQby1DVUCUyY70TdjecUH80Db5EMdI6onQ_pVSQGbYVMGCWif3SzMp12M2Q7KigXmRUV2YEAWK4DPrPvTo_RR38PtarPyg0CbIsGxivSt5xkrwGaKFyC-VOn9UTJY6SB5l1aUAY1yknzksAZ9BHQHnyztR9SHhN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3ce9daae8be15b7f78df8385b65a541" TargetMode="External"/><Relationship Id="rId374" Type="http://schemas.openxmlformats.org/officeDocument/2006/relationships/hyperlink" Target="https://learn.microsoft.com/en-us/aspnet/core/data/ef-mvc/intro?view=aspnetcore-8.0" TargetMode="External"/><Relationship Id="rId581" Type="http://schemas.openxmlformats.org/officeDocument/2006/relationships/hyperlink" Target="https://mizfa.com/blog/tag/entity-framework-core/" TargetMode="External"/><Relationship Id="rId71" Type="http://schemas.openxmlformats.org/officeDocument/2006/relationships/hyperlink" Target="https://learn.microsoft.com/en-us/ef/ef6/what-is-new/past-releases" TargetMode="External"/><Relationship Id="rId234" Type="http://schemas.openxmlformats.org/officeDocument/2006/relationships/hyperlink" Target="https://learn.microsoft.com/en-us/aspnet/core/data/ef-mvc/crud?view=aspnetcore-8.0" TargetMode="External"/><Relationship Id="rId679" Type="http://schemas.openxmlformats.org/officeDocument/2006/relationships/hyperlink" Target="https://www.entityframeworktutorial.net/entityframework6/linq-to-entities-queries-in-entity-framework.aspx" TargetMode="External"/><Relationship Id="rId802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2" Type="http://schemas.openxmlformats.org/officeDocument/2006/relationships/styles" Target="styles.xml"/><Relationship Id="rId29" Type="http://schemas.openxmlformats.org/officeDocument/2006/relationships/hyperlink" Target="https://codeyad.com/course/learn-ef-core" TargetMode="External"/><Relationship Id="rId441" Type="http://schemas.openxmlformats.org/officeDocument/2006/relationships/hyperlink" Target="https://blog.faradars.org/asp-net-%DA%86%DB%8C%D8%B3%D8%AA" TargetMode="External"/><Relationship Id="rId539" Type="http://schemas.openxmlformats.org/officeDocument/2006/relationships/hyperlink" Target="https://mizfa.com/blog/tag/entity-framework-core/" TargetMode="External"/><Relationship Id="rId746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178" Type="http://schemas.openxmlformats.org/officeDocument/2006/relationships/hyperlink" Target="http://www.atriya.com/Package/Details/%D8%A2%D9%85%D9%88%D8%B2%D8%B4-entity-framework-core" TargetMode="External"/><Relationship Id="rId301" Type="http://schemas.openxmlformats.org/officeDocument/2006/relationships/hyperlink" Target="https://sabio.ir/2018/12/29/what-is-entity-framework-1/" TargetMode="External"/><Relationship Id="rId8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85" Type="http://schemas.openxmlformats.org/officeDocument/2006/relationships/hyperlink" Target="https://learn.microsoft.com/en-us/aspnet/core/data/ef-mvc/intro?view=aspnetcore-8.0" TargetMode="External"/><Relationship Id="rId592" Type="http://schemas.openxmlformats.org/officeDocument/2006/relationships/hyperlink" Target="https://mizfa.com/blog/tag/entity-framework-core/" TargetMode="External"/><Relationship Id="rId606" Type="http://schemas.openxmlformats.org/officeDocument/2006/relationships/hyperlink" Target="https://learn.microsoft.com/en-us/dotnet/framework/data/adonet/ef/language-reference/linq-to-entities" TargetMode="External"/><Relationship Id="rId813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45" Type="http://schemas.openxmlformats.org/officeDocument/2006/relationships/hyperlink" Target="https://learn.microsoft.com/en-us/aspnet/core/data/ef-mvc/crud?view=aspnetcore-8.0" TargetMode="External"/><Relationship Id="rId45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105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12" Type="http://schemas.openxmlformats.org/officeDocument/2006/relationships/hyperlink" Target="https://darsman.com/blog/csharp/entity-framework-in-csharp/" TargetMode="External"/><Relationship Id="rId757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93" Type="http://schemas.openxmlformats.org/officeDocument/2006/relationships/hyperlink" Target="https://learn.microsoft.com/en-us/ef/ef6/what-is-new/past-releases" TargetMode="External"/><Relationship Id="rId189" Type="http://schemas.openxmlformats.org/officeDocument/2006/relationships/hyperlink" Target="https://learn.microsoft.com/en-us/ef/" TargetMode="External"/><Relationship Id="rId396" Type="http://schemas.openxmlformats.org/officeDocument/2006/relationships/hyperlink" Target="https://blog.faradars.org/asp-net-%DA%86%DB%8C%D8%B3%D8%AA" TargetMode="External"/><Relationship Id="rId617" Type="http://schemas.openxmlformats.org/officeDocument/2006/relationships/hyperlink" Target="https://learn.microsoft.com/en-us/dotnet/framework/data/adonet/ef/language-reference/linq-to-entities" TargetMode="External"/><Relationship Id="rId824" Type="http://schemas.openxmlformats.org/officeDocument/2006/relationships/hyperlink" Target="https://stackoverflow.com/questions/38448757/ef6-how-to-avoid-circular-reference" TargetMode="External"/><Relationship Id="rId256" Type="http://schemas.openxmlformats.org/officeDocument/2006/relationships/hyperlink" Target="https://learn.microsoft.com/en-us/aspnet/core/data/ef-mvc/crud?view=aspnetcore-8.0" TargetMode="External"/><Relationship Id="rId46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70" Type="http://schemas.openxmlformats.org/officeDocument/2006/relationships/hyperlink" Target="https://www.entityframeworktutorial.net/entityframework6/linq-to-entities-queries-in-entity-framework.aspx" TargetMode="External"/><Relationship Id="rId11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23" Type="http://schemas.openxmlformats.org/officeDocument/2006/relationships/hyperlink" Target="https://darsman.com/blog/csharp/entity-framework-in-csharp/" TargetMode="External"/><Relationship Id="rId530" Type="http://schemas.openxmlformats.org/officeDocument/2006/relationships/hyperlink" Target="https://mizfa.com/blog/tag/entity-framework-core/" TargetMode="External"/><Relationship Id="rId768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20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628" Type="http://schemas.openxmlformats.org/officeDocument/2006/relationships/hyperlink" Target="https://learn.microsoft.com/en-us/dotnet/framework/data/adonet/ef/language-reference/linq-to-entities" TargetMode="External"/><Relationship Id="rId267" Type="http://schemas.openxmlformats.org/officeDocument/2006/relationships/hyperlink" Target="https://www.geeksforgeeks.org/basic-crud-create-read-update-delete-in-asp-net-mvc-using-c-sharp-and-entity-framework/" TargetMode="External"/><Relationship Id="rId47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127" Type="http://schemas.openxmlformats.org/officeDocument/2006/relationships/hyperlink" Target="https://www.freecodecamp.org/news/what-is-an-orm-the-meaning-of-object-relational-mapping-database-tools/" TargetMode="External"/><Relationship Id="rId681" Type="http://schemas.openxmlformats.org/officeDocument/2006/relationships/image" Target="media/image10.png"/><Relationship Id="rId779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3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34" Type="http://schemas.openxmlformats.org/officeDocument/2006/relationships/hyperlink" Target="https://learn.microsoft.com/en-us/aspnet/core/data/ef-mvc/intro?view=aspnetcore-8.0" TargetMode="External"/><Relationship Id="rId541" Type="http://schemas.openxmlformats.org/officeDocument/2006/relationships/hyperlink" Target="https://mizfa.com/blog/tag/entity-framework-core/" TargetMode="External"/><Relationship Id="rId639" Type="http://schemas.openxmlformats.org/officeDocument/2006/relationships/hyperlink" Target="https://learn.microsoft.com/en-us/dotnet/framework/data/adonet/ef/language-reference/linq-to-entities" TargetMode="External"/><Relationship Id="rId180" Type="http://schemas.openxmlformats.org/officeDocument/2006/relationships/hyperlink" Target="https://learn.microsoft.com/en-us/ef/" TargetMode="External"/><Relationship Id="rId278" Type="http://schemas.openxmlformats.org/officeDocument/2006/relationships/hyperlink" Target="https://sabio.ir/2018/12/29/what-is-entity-framework-1/" TargetMode="External"/><Relationship Id="rId401" Type="http://schemas.openxmlformats.org/officeDocument/2006/relationships/hyperlink" Target="https://blog.faradars.org/asp-net-%DA%86%DB%8C%D8%B3%D8%AA" TargetMode="External"/><Relationship Id="rId48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92" Type="http://schemas.openxmlformats.org/officeDocument/2006/relationships/hyperlink" Target="https://www.infoworld.com/article/2911364/programming-the-object-services-layer-in-entity-framework.html" TargetMode="External"/><Relationship Id="rId706" Type="http://schemas.openxmlformats.org/officeDocument/2006/relationships/hyperlink" Target="https://www.infoworld.com/article/2911364/programming-the-object-services-layer-in-entity-framework.html" TargetMode="External"/><Relationship Id="rId4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38" Type="http://schemas.openxmlformats.org/officeDocument/2006/relationships/hyperlink" Target="https://www.freecodecamp.org/news/what-is-an-orm-the-meaning-of-object-relational-mapping-database-tools/" TargetMode="External"/><Relationship Id="rId345" Type="http://schemas.openxmlformats.org/officeDocument/2006/relationships/hyperlink" Target="https://learn.microsoft.com/en-us/aspnet/core/data/ef-mvc/intro?view=aspnetcore-8.0" TargetMode="External"/><Relationship Id="rId552" Type="http://schemas.openxmlformats.org/officeDocument/2006/relationships/hyperlink" Target="https://mizfa.com/blog/tag/entity-framework-core/" TargetMode="External"/><Relationship Id="rId191" Type="http://schemas.openxmlformats.org/officeDocument/2006/relationships/hyperlink" Target="https://learn.microsoft.com/en-us/ef/" TargetMode="External"/><Relationship Id="rId205" Type="http://schemas.openxmlformats.org/officeDocument/2006/relationships/hyperlink" Target="https://fa.wikipedia.org/wiki/%D8%A7%D9%86%D8%AA%DB%8C%D8%AA%DB%8C_%D9%81%D8%B1%DB%8C%D9%85_%D9%88%D8%B1%DA%A9" TargetMode="External"/><Relationship Id="rId412" Type="http://schemas.openxmlformats.org/officeDocument/2006/relationships/hyperlink" Target="https://blog.faradars.org/asp-net-%DA%86%DB%8C%D8%B3%D8%AA" TargetMode="External"/><Relationship Id="rId289" Type="http://schemas.openxmlformats.org/officeDocument/2006/relationships/hyperlink" Target="https://sabio.ir/2018/12/29/what-is-entity-framework-1/" TargetMode="External"/><Relationship Id="rId49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7" Type="http://schemas.openxmlformats.org/officeDocument/2006/relationships/hyperlink" Target="https://www.infoworld.com/article/2911364/programming-the-object-services-layer-in-entity-framework.html" TargetMode="External"/><Relationship Id="rId53" Type="http://schemas.openxmlformats.org/officeDocument/2006/relationships/hyperlink" Target="https://learn.microsoft.com/en-us/ef/ef6/what-is-new/past-releases" TargetMode="External"/><Relationship Id="rId149" Type="http://schemas.openxmlformats.org/officeDocument/2006/relationships/hyperlink" Target="https://www.freecodecamp.org/news/what-is-an-orm-the-meaning-of-object-relational-mapping-database-tools/" TargetMode="External"/><Relationship Id="rId356" Type="http://schemas.openxmlformats.org/officeDocument/2006/relationships/hyperlink" Target="https://learn.microsoft.com/en-us/aspnet/core/data/ef-mvc/intro?view=aspnetcore-8.0" TargetMode="External"/><Relationship Id="rId563" Type="http://schemas.openxmlformats.org/officeDocument/2006/relationships/hyperlink" Target="https://mizfa.com/blog/tag/entity-framework-core/" TargetMode="External"/><Relationship Id="rId770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16" Type="http://schemas.openxmlformats.org/officeDocument/2006/relationships/hyperlink" Target="https://fa.wikipedia.org/wiki/%D8%A7%D9%86%D8%AA%DB%8C%D8%AA%DB%8C_%D9%81%D8%B1%DB%8C%D9%85_%D9%88%D8%B1%DA%A9" TargetMode="External"/><Relationship Id="rId423" Type="http://schemas.openxmlformats.org/officeDocument/2006/relationships/hyperlink" Target="https://toplearn.com/c/Rg5K" TargetMode="External"/><Relationship Id="rId630" Type="http://schemas.openxmlformats.org/officeDocument/2006/relationships/hyperlink" Target="https://learn.microsoft.com/en-us/dotnet/framework/data/adonet/ef/language-reference/linq-to-entities" TargetMode="External"/><Relationship Id="rId728" Type="http://schemas.openxmlformats.org/officeDocument/2006/relationships/hyperlink" Target="https://www.entityframeworktutorial.net/entityframework6/linq-to-entities-queries-in-entity-framework.aspx" TargetMode="External"/><Relationship Id="rId64" Type="http://schemas.openxmlformats.org/officeDocument/2006/relationships/hyperlink" Target="https://learn.microsoft.com/en-us/ef/ef6/what-is-new/past-releases" TargetMode="External"/><Relationship Id="rId367" Type="http://schemas.openxmlformats.org/officeDocument/2006/relationships/hyperlink" Target="https://learn.microsoft.com/en-us/aspnet/core/data/ef-mvc/intro?view=aspnetcore-8.0" TargetMode="External"/><Relationship Id="rId574" Type="http://schemas.openxmlformats.org/officeDocument/2006/relationships/hyperlink" Target="https://mizfa.com/blog/tag/entity-framework-core/" TargetMode="External"/><Relationship Id="rId227" Type="http://schemas.openxmlformats.org/officeDocument/2006/relationships/hyperlink" Target="https://fa.wikipedia.org/wiki/%D8%A7%D9%86%D8%AA%DB%8C%D8%AA%DB%8C_%D9%81%D8%B1%DB%8C%D9%85_%D9%88%D8%B1%DA%A9" TargetMode="External"/><Relationship Id="rId781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434" Type="http://schemas.openxmlformats.org/officeDocument/2006/relationships/hyperlink" Target="https://blog.faradars.org/asp-net-%DA%86%DB%8C%D8%B3%D8%AA" TargetMode="External"/><Relationship Id="rId641" Type="http://schemas.openxmlformats.org/officeDocument/2006/relationships/hyperlink" Target="https://learn.microsoft.com/en-us/dotnet/framework/data/adonet/ef/language-reference/linq-to-entities" TargetMode="External"/><Relationship Id="rId739" Type="http://schemas.openxmlformats.org/officeDocument/2006/relationships/hyperlink" Target="https://www.entityframeworktutorial.net/entityframework6/linq-to-entities-queries-in-entity-framework.aspx" TargetMode="External"/><Relationship Id="rId280" Type="http://schemas.openxmlformats.org/officeDocument/2006/relationships/hyperlink" Target="https://sabio.ir/2018/12/29/what-is-entity-framework-1/" TargetMode="External"/><Relationship Id="rId501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5" Type="http://schemas.openxmlformats.org/officeDocument/2006/relationships/hyperlink" Target="https://learn.microsoft.com/en-us/ef/ef6/what-is-new/past-releases" TargetMode="External"/><Relationship Id="rId140" Type="http://schemas.openxmlformats.org/officeDocument/2006/relationships/hyperlink" Target="https://www.freecodecamp.org/news/what-is-an-orm-the-meaning-of-object-relational-mapping-database-tools/" TargetMode="External"/><Relationship Id="rId378" Type="http://schemas.openxmlformats.org/officeDocument/2006/relationships/hyperlink" Target="https://learn.microsoft.com/en-us/aspnet/core/data/ef-mvc/intro?view=aspnetcore-8.0" TargetMode="External"/><Relationship Id="rId585" Type="http://schemas.openxmlformats.org/officeDocument/2006/relationships/hyperlink" Target="https://mizfa.com/blog/tag/entity-framework-core/" TargetMode="External"/><Relationship Id="rId792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806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learn.microsoft.com/en-us/aspnet/core/data/ef-mvc/crud?view=aspnetcore-8.0" TargetMode="External"/><Relationship Id="rId445" Type="http://schemas.openxmlformats.org/officeDocument/2006/relationships/hyperlink" Target="https://blog.faradars.org/asp-net-%DA%86%DB%8C%D8%B3%D8%AA" TargetMode="External"/><Relationship Id="rId652" Type="http://schemas.openxmlformats.org/officeDocument/2006/relationships/hyperlink" Target="https://www.entityframeworktutorial.net/entityframework6/linq-to-entities-queries-in-entity-framework.aspx" TargetMode="External"/><Relationship Id="rId291" Type="http://schemas.openxmlformats.org/officeDocument/2006/relationships/hyperlink" Target="https://sabio.ir/2018/12/29/what-is-entity-framework-1/" TargetMode="External"/><Relationship Id="rId305" Type="http://schemas.openxmlformats.org/officeDocument/2006/relationships/hyperlink" Target="https://darsman.com/blog/csharp/entity-framework-in-csharp/" TargetMode="External"/><Relationship Id="rId51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8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51" Type="http://schemas.openxmlformats.org/officeDocument/2006/relationships/hyperlink" Target="https://www.freecodecamp.org/news/what-is-an-orm-the-meaning-of-object-relational-mapping-database-tools/" TargetMode="External"/><Relationship Id="rId389" Type="http://schemas.openxmlformats.org/officeDocument/2006/relationships/hyperlink" Target="https://learn.microsoft.com/en-us/aspnet/core/data/ef-mvc/intro?view=aspnetcore-8.0" TargetMode="External"/><Relationship Id="rId596" Type="http://schemas.openxmlformats.org/officeDocument/2006/relationships/hyperlink" Target="https://learn.microsoft.com/en-us/dotnet/framework/data/adonet/ef/language-reference/linq-to-entities" TargetMode="External"/><Relationship Id="rId817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49" Type="http://schemas.openxmlformats.org/officeDocument/2006/relationships/hyperlink" Target="https://learn.microsoft.com/en-us/aspnet/core/data/ef-mvc/crud?view=aspnetcore-8.0" TargetMode="External"/><Relationship Id="rId45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63" Type="http://schemas.openxmlformats.org/officeDocument/2006/relationships/hyperlink" Target="https://www.entityframeworktutorial.net/entityframework6/linq-to-entities-queries-in-entity-framework.aspx" TargetMode="External"/><Relationship Id="rId13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09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60" Type="http://schemas.openxmlformats.org/officeDocument/2006/relationships/hyperlink" Target="https://learn.microsoft.com/en-us/aspnet/core/data/ef-mvc/crud?view=aspnetcore-8.0" TargetMode="External"/><Relationship Id="rId316" Type="http://schemas.openxmlformats.org/officeDocument/2006/relationships/hyperlink" Target="https://darsman.com/blog/csharp/entity-framework-in-csharp/" TargetMode="External"/><Relationship Id="rId52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9" Type="http://schemas.openxmlformats.org/officeDocument/2006/relationships/hyperlink" Target="https://www.infoworld.com/article/2911364/programming-the-object-services-layer-in-entity-framework.html" TargetMode="External"/><Relationship Id="rId55" Type="http://schemas.openxmlformats.org/officeDocument/2006/relationships/hyperlink" Target="https://learn.microsoft.com/en-us/ef/ef6/what-is-new/past-releases" TargetMode="External"/><Relationship Id="rId9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20" Type="http://schemas.openxmlformats.org/officeDocument/2006/relationships/hyperlink" Target="https://bing.com/search?q=ORM+Object+Relational+Mapping+%d8%aa%d9%88%d8%b6%db%8c%d8%ad" TargetMode="External"/><Relationship Id="rId358" Type="http://schemas.openxmlformats.org/officeDocument/2006/relationships/hyperlink" Target="https://www.hoshmandan.com/Home/DetailsPost/100/CodeFirst-or-DBFirst-" TargetMode="External"/><Relationship Id="rId565" Type="http://schemas.openxmlformats.org/officeDocument/2006/relationships/hyperlink" Target="https://mizfa.com/blog/tag/entity-framework-core/" TargetMode="External"/><Relationship Id="rId730" Type="http://schemas.openxmlformats.org/officeDocument/2006/relationships/hyperlink" Target="https://www.entityframeworktutorial.net/entityframework6/linq-to-entities-queries-in-entity-framework.aspx" TargetMode="External"/><Relationship Id="rId772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828" Type="http://schemas.openxmlformats.org/officeDocument/2006/relationships/footer" Target="footer2.xml"/><Relationship Id="rId162" Type="http://schemas.openxmlformats.org/officeDocument/2006/relationships/hyperlink" Target="https://www.freecodecamp.org/news/what-is-an-orm-the-meaning-of-object-relational-mapping-database-tools/" TargetMode="External"/><Relationship Id="rId218" Type="http://schemas.openxmlformats.org/officeDocument/2006/relationships/hyperlink" Target="https://fa.wikipedia.org/wiki/%D8%A7%D9%86%D8%AA%DB%8C%D8%AA%DB%8C_%D9%81%D8%B1%DB%8C%D9%85_%D9%88%D8%B1%DA%A9" TargetMode="External"/><Relationship Id="rId425" Type="http://schemas.openxmlformats.org/officeDocument/2006/relationships/hyperlink" Target="https://blog.faradars.org/asp-net-%DA%86%DB%8C%D8%B3%D8%AA" TargetMode="External"/><Relationship Id="rId467" Type="http://schemas.openxmlformats.org/officeDocument/2006/relationships/hyperlink" Target="https://blog.iranserver.com/howto-use-entity-framework/" TargetMode="External"/><Relationship Id="rId632" Type="http://schemas.openxmlformats.org/officeDocument/2006/relationships/hyperlink" Target="https://learn.microsoft.com/en-us/dotnet/framework/data/adonet/ef/language-reference/linq-to-entities" TargetMode="External"/><Relationship Id="rId271" Type="http://schemas.openxmlformats.org/officeDocument/2006/relationships/hyperlink" Target="https://www.geeksforgeeks.org/basic-crud-create-read-update-delete-in-asp-net-mvc-using-c-sharp-and-entity-framework/" TargetMode="External"/><Relationship Id="rId674" Type="http://schemas.openxmlformats.org/officeDocument/2006/relationships/hyperlink" Target="https://www.entityframeworktutorial.net/entityframework6/linq-to-entities-queries-in-entity-framework.aspx" TargetMode="External"/><Relationship Id="rId24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66" Type="http://schemas.openxmlformats.org/officeDocument/2006/relationships/hyperlink" Target="https://learn.microsoft.com/en-us/ef/ef6/what-is-new/past-releases" TargetMode="External"/><Relationship Id="rId131" Type="http://schemas.openxmlformats.org/officeDocument/2006/relationships/hyperlink" Target="https://www.freecodecamp.org/news/what-is-an-orm-the-meaning-of-object-relational-mapping-database-tools/" TargetMode="External"/><Relationship Id="rId327" Type="http://schemas.openxmlformats.org/officeDocument/2006/relationships/hyperlink" Target="https://faradars.org/courses/fvcs94082-entity-framework-in-c-sharp" TargetMode="External"/><Relationship Id="rId369" Type="http://schemas.openxmlformats.org/officeDocument/2006/relationships/hyperlink" Target="https://learn.microsoft.com/en-us/aspnet/core/data/ef-mvc/intro?view=aspnetcore-8.0" TargetMode="External"/><Relationship Id="rId534" Type="http://schemas.openxmlformats.org/officeDocument/2006/relationships/hyperlink" Target="https://mizfa.com/blog/tag/entity-framework-core/" TargetMode="External"/><Relationship Id="rId576" Type="http://schemas.openxmlformats.org/officeDocument/2006/relationships/hyperlink" Target="https://mizfa.com/blog/tag/entity-framework-core/" TargetMode="External"/><Relationship Id="rId741" Type="http://schemas.openxmlformats.org/officeDocument/2006/relationships/hyperlink" Target="https://www.infoworld.com/article/2911364/programming-the-object-services-layer-in-entity-framework.html" TargetMode="External"/><Relationship Id="rId783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73" Type="http://schemas.openxmlformats.org/officeDocument/2006/relationships/hyperlink" Target="http://www.atriya.com/Package/Details/%D8%A2%D9%85%D9%88%D8%B2%D8%B4-entity-framework-core" TargetMode="External"/><Relationship Id="rId229" Type="http://schemas.openxmlformats.org/officeDocument/2006/relationships/hyperlink" Target="https://www.bing.com/aclk?ld=e8oSJ9vSLr0XF3EXIShVp17zVUCUxOiRmWZkQTZsv_xVTZfmfhiv7_N1OJFVW6Kv1XjvOHqrdKGB4uDQ397AKbS1-82D4e5SiUoxIEbnxUHbyTmH3bmZri00b6BD8yH2vhEAjOdEulhrE3RSWzZKqdeoASVRgWY5c8YiFwAKqQtFX75-f9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ebd923e15351d61d04ef7aca16d39fa" TargetMode="External"/><Relationship Id="rId380" Type="http://schemas.openxmlformats.org/officeDocument/2006/relationships/hyperlink" Target="https://learn.microsoft.com/en-us/aspnet/core/data/ef-mvc/intro?view=aspnetcore-8.0" TargetMode="External"/><Relationship Id="rId436" Type="http://schemas.openxmlformats.org/officeDocument/2006/relationships/hyperlink" Target="https://blog.faradars.org/asp-net-%DA%86%DB%8C%D8%B3%D8%AA" TargetMode="External"/><Relationship Id="rId601" Type="http://schemas.openxmlformats.org/officeDocument/2006/relationships/hyperlink" Target="https://learn.microsoft.com/en-us/dotnet/framework/data/adonet/ef/language-reference/linq-to-entities" TargetMode="External"/><Relationship Id="rId643" Type="http://schemas.openxmlformats.org/officeDocument/2006/relationships/hyperlink" Target="https://www.entityframeworktutorial.net/entityframework6/linq-to-entities-queries-in-entity-framework.aspx" TargetMode="External"/><Relationship Id="rId240" Type="http://schemas.openxmlformats.org/officeDocument/2006/relationships/hyperlink" Target="https://learn.microsoft.com/en-us/aspnet/core/data/ef-mvc/crud?view=aspnetcore-8.0" TargetMode="External"/><Relationship Id="rId47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85" Type="http://schemas.openxmlformats.org/officeDocument/2006/relationships/hyperlink" Target="https://www.entityframeworktutorial.net/entityframework6/linq-to-entities-queries-in-entity-framework.aspx" TargetMode="External"/><Relationship Id="rId35" Type="http://schemas.openxmlformats.org/officeDocument/2006/relationships/hyperlink" Target="https://codeyad.com/course/learn-ef-core" TargetMode="External"/><Relationship Id="rId77" Type="http://schemas.openxmlformats.org/officeDocument/2006/relationships/hyperlink" Target="https://learn.microsoft.com/en-us/ef/ef6/what-is-new/past-releases" TargetMode="External"/><Relationship Id="rId100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82" Type="http://schemas.openxmlformats.org/officeDocument/2006/relationships/hyperlink" Target="https://sabio.ir/2018/12/29/what-is-entity-framework-1/" TargetMode="External"/><Relationship Id="rId338" Type="http://schemas.openxmlformats.org/officeDocument/2006/relationships/hyperlink" Target="https://learn.microsoft.com/en-us/aspnet/core/data/ef-mvc/intro?view=aspnetcore-8.0" TargetMode="External"/><Relationship Id="rId50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45" Type="http://schemas.openxmlformats.org/officeDocument/2006/relationships/hyperlink" Target="https://mizfa.com/blog/tag/entity-framework-core/" TargetMode="External"/><Relationship Id="rId587" Type="http://schemas.openxmlformats.org/officeDocument/2006/relationships/hyperlink" Target="https://mizfa.com/blog/tag/entity-framework-core/" TargetMode="External"/><Relationship Id="rId710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752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808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8" Type="http://schemas.openxmlformats.org/officeDocument/2006/relationships/hyperlink" Target="mailto:Shayan138190@gmail.com" TargetMode="External"/><Relationship Id="rId142" Type="http://schemas.openxmlformats.org/officeDocument/2006/relationships/hyperlink" Target="https://www.freecodecamp.org/news/what-is-an-orm-the-meaning-of-object-relational-mapping-database-tools/" TargetMode="External"/><Relationship Id="rId184" Type="http://schemas.openxmlformats.org/officeDocument/2006/relationships/hyperlink" Target="https://learn.microsoft.com/en-us/ef/" TargetMode="External"/><Relationship Id="rId391" Type="http://schemas.openxmlformats.org/officeDocument/2006/relationships/hyperlink" Target="https://learn.microsoft.com/en-us/aspnet/core/data/ef-mvc/intro?view=aspnetcore-8.0" TargetMode="External"/><Relationship Id="rId405" Type="http://schemas.openxmlformats.org/officeDocument/2006/relationships/hyperlink" Target="https://blog.faradars.org/asp-net-%DA%86%DB%8C%D8%B3%D8%AA" TargetMode="External"/><Relationship Id="rId447" Type="http://schemas.openxmlformats.org/officeDocument/2006/relationships/hyperlink" Target="https://blog.faradars.org/asp-net-%DA%86%DB%8C%D8%B3%D8%AA" TargetMode="External"/><Relationship Id="rId612" Type="http://schemas.openxmlformats.org/officeDocument/2006/relationships/hyperlink" Target="https://learn.microsoft.com/en-us/dotnet/framework/data/adonet/ef/language-reference/linq-to-entities" TargetMode="External"/><Relationship Id="rId794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251" Type="http://schemas.openxmlformats.org/officeDocument/2006/relationships/hyperlink" Target="https://en.wikipedia.org/wiki/Create,_read,_update_and_delete" TargetMode="External"/><Relationship Id="rId48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54" Type="http://schemas.openxmlformats.org/officeDocument/2006/relationships/hyperlink" Target="https://www.entityframeworktutorial.net/entityframework6/linq-to-entities-queries-in-entity-framework.aspx" TargetMode="External"/><Relationship Id="rId696" Type="http://schemas.openxmlformats.org/officeDocument/2006/relationships/hyperlink" Target="https://www.infoworld.com/article/2911364/programming-the-object-services-layer-in-entity-framework.html" TargetMode="External"/><Relationship Id="rId4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93" Type="http://schemas.openxmlformats.org/officeDocument/2006/relationships/hyperlink" Target="https://sabio.ir/2018/12/29/what-is-entity-framework-1/" TargetMode="External"/><Relationship Id="rId307" Type="http://schemas.openxmlformats.org/officeDocument/2006/relationships/hyperlink" Target="https://darsman.com/blog/csharp/entity-framework-in-csharp/" TargetMode="External"/><Relationship Id="rId349" Type="http://schemas.openxmlformats.org/officeDocument/2006/relationships/hyperlink" Target="https://learn.microsoft.com/en-us/aspnet/core/data/ef-mvc/intro?view=aspnetcore-8.0" TargetMode="External"/><Relationship Id="rId51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56" Type="http://schemas.openxmlformats.org/officeDocument/2006/relationships/hyperlink" Target="https://mizfa.com/blog/tag/entity-framework-core/" TargetMode="External"/><Relationship Id="rId721" Type="http://schemas.openxmlformats.org/officeDocument/2006/relationships/hyperlink" Target="https://www.infoworld.com/article/2911364/programming-the-object-services-layer-in-entity-framework.html" TargetMode="External"/><Relationship Id="rId763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8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1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53" Type="http://schemas.openxmlformats.org/officeDocument/2006/relationships/hyperlink" Target="https://www.freecodecamp.org/news/what-is-an-orm-the-meaning-of-object-relational-mapping-database-tools/" TargetMode="External"/><Relationship Id="rId195" Type="http://schemas.openxmlformats.org/officeDocument/2006/relationships/hyperlink" Target="https://learn.microsoft.com/en-us/ef/" TargetMode="External"/><Relationship Id="rId209" Type="http://schemas.openxmlformats.org/officeDocument/2006/relationships/hyperlink" Target="https://fa.wikipedia.org/wiki/%D8%A7%D9%86%D8%AA%DB%8C%D8%AA%DB%8C_%D9%81%D8%B1%DB%8C%D9%85_%D9%88%D8%B1%DA%A9" TargetMode="External"/><Relationship Id="rId360" Type="http://schemas.openxmlformats.org/officeDocument/2006/relationships/hyperlink" Target="https://learn.microsoft.com/en-us/aspnet/core/data/ef-mvc/intro?view=aspnetcore-8.0" TargetMode="External"/><Relationship Id="rId416" Type="http://schemas.openxmlformats.org/officeDocument/2006/relationships/hyperlink" Target="https://blog.faradars.org/asp-net-%DA%86%DB%8C%D8%B3%D8%AA" TargetMode="External"/><Relationship Id="rId598" Type="http://schemas.openxmlformats.org/officeDocument/2006/relationships/hyperlink" Target="https://learn.microsoft.com/en-us/dotnet/framework/data/adonet/ef/language-reference/linq-to-entities" TargetMode="External"/><Relationship Id="rId819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20" Type="http://schemas.openxmlformats.org/officeDocument/2006/relationships/hyperlink" Target="https://fa.wikipedia.org/wiki/%D8%A7%D9%86%D8%AA%DB%8C%D8%AA%DB%8C_%D9%81%D8%B1%DB%8C%D9%85_%D9%88%D8%B1%DA%A9" TargetMode="External"/><Relationship Id="rId45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23" Type="http://schemas.openxmlformats.org/officeDocument/2006/relationships/hyperlink" Target="https://learn.microsoft.com/en-us/dotnet/framework/data/adonet/ef/language-reference/linq-to-entities" TargetMode="External"/><Relationship Id="rId665" Type="http://schemas.openxmlformats.org/officeDocument/2006/relationships/image" Target="media/image9.png"/><Relationship Id="rId830" Type="http://schemas.openxmlformats.org/officeDocument/2006/relationships/theme" Target="theme/theme1.xml"/><Relationship Id="rId15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7" Type="http://schemas.openxmlformats.org/officeDocument/2006/relationships/hyperlink" Target="https://learn.microsoft.com/en-us/ef/ef6/what-is-new/past-releases" TargetMode="External"/><Relationship Id="rId262" Type="http://schemas.openxmlformats.org/officeDocument/2006/relationships/hyperlink" Target="https://learn.microsoft.com/en-us/aspnet/core/data/ef-mvc/crud?view=aspnetcore-8.0" TargetMode="External"/><Relationship Id="rId318" Type="http://schemas.openxmlformats.org/officeDocument/2006/relationships/hyperlink" Target="https://darsman.com/blog/csharp/entity-framework-in-csharp/" TargetMode="External"/><Relationship Id="rId52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67" Type="http://schemas.openxmlformats.org/officeDocument/2006/relationships/hyperlink" Target="https://mizfa.com/blog/tag/entity-framework-core/" TargetMode="External"/><Relationship Id="rId732" Type="http://schemas.openxmlformats.org/officeDocument/2006/relationships/hyperlink" Target="https://www.entityframeworktutorial.net/entityframework6/linq-to-entities-queries-in-entity-framework.aspx" TargetMode="External"/><Relationship Id="rId99" Type="http://schemas.openxmlformats.org/officeDocument/2006/relationships/hyperlink" Target="https://learn.microsoft.com/en-us/ef/ef6/what-is-new/past-releases" TargetMode="External"/><Relationship Id="rId122" Type="http://schemas.openxmlformats.org/officeDocument/2006/relationships/hyperlink" Target="https://bing.com/search?q=ORM+Object+Relational+Mapping+%d8%aa%d9%88%d8%b6%db%8c%d8%ad" TargetMode="External"/><Relationship Id="rId164" Type="http://schemas.openxmlformats.org/officeDocument/2006/relationships/hyperlink" Target="https://www.freecodecamp.org/news/what-is-an-orm-the-meaning-of-object-relational-mapping-database-tools/" TargetMode="External"/><Relationship Id="rId371" Type="http://schemas.openxmlformats.org/officeDocument/2006/relationships/hyperlink" Target="https://learn.microsoft.com/en-us/aspnet/core/data/ef-mvc/intro?view=aspnetcore-8.0" TargetMode="External"/><Relationship Id="rId774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427" Type="http://schemas.openxmlformats.org/officeDocument/2006/relationships/hyperlink" Target="https://blog.faradars.org/asp-net-%DA%86%DB%8C%D8%B3%D8%AA" TargetMode="External"/><Relationship Id="rId46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34" Type="http://schemas.openxmlformats.org/officeDocument/2006/relationships/hyperlink" Target="https://learn.microsoft.com/en-us/dotnet/framework/data/adonet/ef/language-reference/linq-to-entities" TargetMode="External"/><Relationship Id="rId676" Type="http://schemas.openxmlformats.org/officeDocument/2006/relationships/hyperlink" Target="https://www.entityframeworktutorial.net/entityframework6/linq-to-entities-queries-in-entity-framework.aspx" TargetMode="External"/><Relationship Id="rId2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31" Type="http://schemas.openxmlformats.org/officeDocument/2006/relationships/hyperlink" Target="https://fa.wikipedia.org/wiki/%D8%A7%D9%86%D8%AA%DB%8C%D8%AA%DB%8C_%D9%81%D8%B1%DB%8C%D9%85_%D9%88%D8%B1%DA%A9" TargetMode="External"/><Relationship Id="rId273" Type="http://schemas.openxmlformats.org/officeDocument/2006/relationships/hyperlink" Target="https://www.geeksforgeeks.org/basic-crud-create-read-update-delete-in-asp-net-mvc-using-c-sharp-and-entity-framework/" TargetMode="External"/><Relationship Id="rId329" Type="http://schemas.openxmlformats.org/officeDocument/2006/relationships/hyperlink" Target="https://faradars.org/courses/fvcs94082-entity-framework-in-c-sharp" TargetMode="External"/><Relationship Id="rId48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36" Type="http://schemas.openxmlformats.org/officeDocument/2006/relationships/hyperlink" Target="https://mizfa.com/blog/tag/entity-framework-core/" TargetMode="External"/><Relationship Id="rId701" Type="http://schemas.openxmlformats.org/officeDocument/2006/relationships/hyperlink" Target="https://www.infoworld.com/article/2911364/programming-the-object-services-layer-in-entity-framework.html" TargetMode="External"/><Relationship Id="rId68" Type="http://schemas.openxmlformats.org/officeDocument/2006/relationships/hyperlink" Target="https://learn.microsoft.com/en-us/ef/ef6/what-is-new/past-releases" TargetMode="External"/><Relationship Id="rId133" Type="http://schemas.openxmlformats.org/officeDocument/2006/relationships/image" Target="media/image5.png"/><Relationship Id="rId175" Type="http://schemas.openxmlformats.org/officeDocument/2006/relationships/hyperlink" Target="http://www.atriya.com/Package/Details/%D8%A2%D9%85%D9%88%D8%B2%D8%B4-entity-framework-core" TargetMode="External"/><Relationship Id="rId340" Type="http://schemas.openxmlformats.org/officeDocument/2006/relationships/hyperlink" Target="https://learn.microsoft.com/en-us/aspnet/core/data/ef-mvc/intro?view=aspnetcore-8.0" TargetMode="External"/><Relationship Id="rId578" Type="http://schemas.openxmlformats.org/officeDocument/2006/relationships/hyperlink" Target="https://mizfa.com/blog/tag/entity-framework-core/" TargetMode="External"/><Relationship Id="rId743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785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00" Type="http://schemas.openxmlformats.org/officeDocument/2006/relationships/hyperlink" Target="https://fa.wikipedia.org/wiki/%D8%A7%D9%86%D8%AA%DB%8C%D8%AA%DB%8C_%D9%81%D8%B1%DB%8C%D9%85_%D9%88%D8%B1%DA%A9" TargetMode="External"/><Relationship Id="rId382" Type="http://schemas.openxmlformats.org/officeDocument/2006/relationships/hyperlink" Target="https://learn.microsoft.com/en-us/aspnet/core/data/ef-mvc/intro?view=aspnetcore-8.0" TargetMode="External"/><Relationship Id="rId438" Type="http://schemas.openxmlformats.org/officeDocument/2006/relationships/hyperlink" Target="https://blog.faradars.org/asp-net-%DA%86%DB%8C%D8%B3%D8%AA" TargetMode="External"/><Relationship Id="rId603" Type="http://schemas.openxmlformats.org/officeDocument/2006/relationships/hyperlink" Target="https://learn.microsoft.com/en-us/dotnet/framework/data/adonet/ef/language-reference/linq-to-entities" TargetMode="External"/><Relationship Id="rId645" Type="http://schemas.openxmlformats.org/officeDocument/2006/relationships/hyperlink" Target="https://www.entityframeworktutorial.net/entityframework6/linq-to-entities-queries-in-entity-framework.aspx" TargetMode="External"/><Relationship Id="rId687" Type="http://schemas.openxmlformats.org/officeDocument/2006/relationships/hyperlink" Target="https://www.entityframeworktutorial.net/entityframework6/linq-to-entities-queries-in-entity-framework.aspx" TargetMode="External"/><Relationship Id="rId810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42" Type="http://schemas.openxmlformats.org/officeDocument/2006/relationships/hyperlink" Target="https://learn.microsoft.com/en-us/aspnet/core/data/ef-mvc/crud?view=aspnetcore-8.0" TargetMode="External"/><Relationship Id="rId284" Type="http://schemas.openxmlformats.org/officeDocument/2006/relationships/hyperlink" Target="https://sabio.ir/2018/12/29/what-is-entity-framework-1/" TargetMode="External"/><Relationship Id="rId491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0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2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3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79" Type="http://schemas.openxmlformats.org/officeDocument/2006/relationships/hyperlink" Target="https://learn.microsoft.com/en-us/ef/ef6/what-is-new/past-releases" TargetMode="External"/><Relationship Id="rId10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44" Type="http://schemas.openxmlformats.org/officeDocument/2006/relationships/hyperlink" Target="https://www.freecodecamp.org/news/what-is-an-orm-the-meaning-of-object-relational-mapping-database-tools/" TargetMode="External"/><Relationship Id="rId547" Type="http://schemas.openxmlformats.org/officeDocument/2006/relationships/hyperlink" Target="https://mizfa.com/blog/tag/entity-framework-core/" TargetMode="External"/><Relationship Id="rId589" Type="http://schemas.openxmlformats.org/officeDocument/2006/relationships/hyperlink" Target="https://mizfa.com/blog/tag/entity-framework-core/" TargetMode="External"/><Relationship Id="rId754" Type="http://schemas.openxmlformats.org/officeDocument/2006/relationships/image" Target="media/image11.png"/><Relationship Id="rId796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90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86" Type="http://schemas.openxmlformats.org/officeDocument/2006/relationships/hyperlink" Target="https://learn.microsoft.com/en-us/ef/" TargetMode="External"/><Relationship Id="rId351" Type="http://schemas.openxmlformats.org/officeDocument/2006/relationships/hyperlink" Target="https://learn.microsoft.com/en-us/aspnet/core/data/ef-mvc/intro?view=aspnetcore-8.0" TargetMode="External"/><Relationship Id="rId393" Type="http://schemas.openxmlformats.org/officeDocument/2006/relationships/hyperlink" Target="https://blog.faradars.org/asp-net-%DA%86%DB%8C%D8%B3%D8%AA" TargetMode="External"/><Relationship Id="rId407" Type="http://schemas.openxmlformats.org/officeDocument/2006/relationships/hyperlink" Target="https://blog.faradars.org/asp-net-%DA%86%DB%8C%D8%B3%D8%AA" TargetMode="External"/><Relationship Id="rId449" Type="http://schemas.openxmlformats.org/officeDocument/2006/relationships/hyperlink" Target="https://blog.faradars.org/asp-net-%DA%86%DB%8C%D8%B3%D8%AA" TargetMode="External"/><Relationship Id="rId614" Type="http://schemas.openxmlformats.org/officeDocument/2006/relationships/hyperlink" Target="https://learn.microsoft.com/en-us/dotnet/framework/data/adonet/ef/language-reference/linq-to-entities" TargetMode="External"/><Relationship Id="rId656" Type="http://schemas.openxmlformats.org/officeDocument/2006/relationships/hyperlink" Target="https://www.entityframeworktutorial.net/entityframework6/linq-to-entities-queries-in-entity-framework.aspx" TargetMode="External"/><Relationship Id="rId821" Type="http://schemas.openxmlformats.org/officeDocument/2006/relationships/image" Target="media/image12.png"/><Relationship Id="rId211" Type="http://schemas.openxmlformats.org/officeDocument/2006/relationships/hyperlink" Target="https://fa.wikipedia.org/wiki/%D8%A7%D9%86%D8%AA%DB%8C%D8%AA%DB%8C_%D9%81%D8%B1%DB%8C%D9%85_%D9%88%D8%B1%DA%A9" TargetMode="External"/><Relationship Id="rId253" Type="http://schemas.openxmlformats.org/officeDocument/2006/relationships/hyperlink" Target="https://learn.microsoft.com/en-us/aspnet/core/data/ef-mvc/crud?view=aspnetcore-8.0" TargetMode="External"/><Relationship Id="rId295" Type="http://schemas.openxmlformats.org/officeDocument/2006/relationships/hyperlink" Target="https://sabio.ir/2018/12/29/what-is-entity-framework-1/" TargetMode="External"/><Relationship Id="rId309" Type="http://schemas.openxmlformats.org/officeDocument/2006/relationships/hyperlink" Target="https://darsman.com/blog/csharp/entity-framework-in-csharp/" TargetMode="External"/><Relationship Id="rId46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1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98" Type="http://schemas.openxmlformats.org/officeDocument/2006/relationships/hyperlink" Target="https://www.infoworld.com/article/2911364/programming-the-object-services-layer-in-entity-framework.html" TargetMode="External"/><Relationship Id="rId4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13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20" Type="http://schemas.openxmlformats.org/officeDocument/2006/relationships/hyperlink" Target="https://darsman.com/blog/csharp/entity-framework-in-csharp/" TargetMode="External"/><Relationship Id="rId558" Type="http://schemas.openxmlformats.org/officeDocument/2006/relationships/hyperlink" Target="https://mizfa.com/blog/tag/entity-framework-core/" TargetMode="External"/><Relationship Id="rId723" Type="http://schemas.openxmlformats.org/officeDocument/2006/relationships/hyperlink" Target="https://www.entityframeworktutorial.net/entityframework6/linq-to-entities-queries-in-entity-framework.aspx" TargetMode="External"/><Relationship Id="rId765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155" Type="http://schemas.openxmlformats.org/officeDocument/2006/relationships/hyperlink" Target="https://www.freecodecamp.org/news/what-is-an-orm-the-meaning-of-object-relational-mapping-database-tools/" TargetMode="External"/><Relationship Id="rId197" Type="http://schemas.openxmlformats.org/officeDocument/2006/relationships/hyperlink" Target="https://learn.microsoft.com/en-us/ef/" TargetMode="External"/><Relationship Id="rId362" Type="http://schemas.openxmlformats.org/officeDocument/2006/relationships/hyperlink" Target="https://learn.microsoft.com/en-us/aspnet/core/data/ef-mvc/intro?view=aspnetcore-8.0" TargetMode="External"/><Relationship Id="rId418" Type="http://schemas.openxmlformats.org/officeDocument/2006/relationships/hyperlink" Target="https://blog.faradars.org/asp-net-%DA%86%DB%8C%D8%B3%D8%AA" TargetMode="External"/><Relationship Id="rId625" Type="http://schemas.openxmlformats.org/officeDocument/2006/relationships/hyperlink" Target="https://learn.microsoft.com/en-us/dotnet/framework/data/adonet/ef/language-reference/linq-to-entities" TargetMode="External"/><Relationship Id="rId222" Type="http://schemas.openxmlformats.org/officeDocument/2006/relationships/hyperlink" Target="https://fa.wikipedia.org/wiki/%D8%A7%D9%86%D8%AA%DB%8C%D8%AA%DB%8C_%D9%81%D8%B1%DB%8C%D9%85_%D9%88%D8%B1%DA%A9" TargetMode="External"/><Relationship Id="rId264" Type="http://schemas.openxmlformats.org/officeDocument/2006/relationships/hyperlink" Target="https://learn.microsoft.com/en-us/aspnet/core/data/ef-mvc/crud?view=aspnetcore-8.0" TargetMode="External"/><Relationship Id="rId471" Type="http://schemas.openxmlformats.org/officeDocument/2006/relationships/hyperlink" Target="https://blog.iranserver.com/howto-use-entity-framework/" TargetMode="External"/><Relationship Id="rId667" Type="http://schemas.openxmlformats.org/officeDocument/2006/relationships/hyperlink" Target="https://www.entityframeworktutorial.net/entityframework6/linq-to-entities-queries-in-entity-framework.aspx" TargetMode="External"/><Relationship Id="rId1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9" Type="http://schemas.openxmlformats.org/officeDocument/2006/relationships/hyperlink" Target="https://learn.microsoft.com/en-us/ef/ef6/what-is-new/past-releases" TargetMode="External"/><Relationship Id="rId124" Type="http://schemas.openxmlformats.org/officeDocument/2006/relationships/hyperlink" Target="https://bing.com/search?q=ORM+Object+Relational+Mapping+%d8%aa%d9%88%d8%b6%db%8c%d8%ad" TargetMode="External"/><Relationship Id="rId52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69" Type="http://schemas.openxmlformats.org/officeDocument/2006/relationships/hyperlink" Target="https://mizfa.com/blog/tag/entity-framework-core/" TargetMode="External"/><Relationship Id="rId734" Type="http://schemas.openxmlformats.org/officeDocument/2006/relationships/hyperlink" Target="https://www.entityframeworktutorial.net/entityframework6/linq-to-entities-queries-in-entity-framework.aspx" TargetMode="External"/><Relationship Id="rId776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70" Type="http://schemas.openxmlformats.org/officeDocument/2006/relationships/hyperlink" Target="https://learn.microsoft.com/en-us/ef/ef6/what-is-new/past-releases" TargetMode="External"/><Relationship Id="rId166" Type="http://schemas.openxmlformats.org/officeDocument/2006/relationships/hyperlink" Target="https://www.bing.com/aclk?ld=e8X-1qSKM6MZWozw64oQby1DVUCUyY70TdjecUH80Db5EMdI6onQ_pVSQGbYVMGCWif3SzMp12M2Q7KigXmRUV2YEAWK4DPrPvTo_RR38PtarPyg0CbIsGxivSt5xkrwGaKFyC-VOn9UTJY6SB5l1aUAY1yknzksAZ9BHQHnyztR9SHhN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3ce9daae8be15b7f78df8385b65a541" TargetMode="External"/><Relationship Id="rId331" Type="http://schemas.openxmlformats.org/officeDocument/2006/relationships/hyperlink" Target="https://learn.microsoft.com/en-us/aspnet/core/data/ef-mvc/intro?view=aspnetcore-8.0" TargetMode="External"/><Relationship Id="rId373" Type="http://schemas.openxmlformats.org/officeDocument/2006/relationships/hyperlink" Target="https://fakhravari.ir/coursetopic/entity-framework" TargetMode="External"/><Relationship Id="rId429" Type="http://schemas.openxmlformats.org/officeDocument/2006/relationships/hyperlink" Target="https://blog.faradars.org/asp-net-%DA%86%DB%8C%D8%B3%D8%AA" TargetMode="External"/><Relationship Id="rId580" Type="http://schemas.openxmlformats.org/officeDocument/2006/relationships/hyperlink" Target="https://mizfa.com/blog/tag/entity-framework-core/" TargetMode="External"/><Relationship Id="rId636" Type="http://schemas.openxmlformats.org/officeDocument/2006/relationships/hyperlink" Target="https://learn.microsoft.com/en-us/dotnet/framework/data/adonet/ef/language-reference/linq-to-entities" TargetMode="External"/><Relationship Id="rId801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learn.microsoft.com/en-us/aspnet/core/data/ef-mvc/crud?view=aspnetcore-8.0" TargetMode="External"/><Relationship Id="rId440" Type="http://schemas.openxmlformats.org/officeDocument/2006/relationships/hyperlink" Target="https://www.hamyarit.com/blog/asp-net-learning/" TargetMode="External"/><Relationship Id="rId678" Type="http://schemas.openxmlformats.org/officeDocument/2006/relationships/hyperlink" Target="https://www.entityframeworktutorial.net/entityframework6/linq-to-entities-queries-in-entity-framework.aspx" TargetMode="External"/><Relationship Id="rId2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75" Type="http://schemas.openxmlformats.org/officeDocument/2006/relationships/hyperlink" Target="https://learn.microsoft.com/en-us/aspnet/core/data/ef-mvc/crud?view=aspnetcore-8.0" TargetMode="External"/><Relationship Id="rId300" Type="http://schemas.openxmlformats.org/officeDocument/2006/relationships/hyperlink" Target="https://sabio.ir/2018/12/29/what-is-entity-framework-1/" TargetMode="External"/><Relationship Id="rId48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38" Type="http://schemas.openxmlformats.org/officeDocument/2006/relationships/hyperlink" Target="https://mizfa.com/blog/tag/entity-framework-core/" TargetMode="External"/><Relationship Id="rId703" Type="http://schemas.openxmlformats.org/officeDocument/2006/relationships/hyperlink" Target="https://www.infoworld.com/article/2911364/programming-the-object-services-layer-in-entity-framework.html" TargetMode="External"/><Relationship Id="rId745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8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35" Type="http://schemas.openxmlformats.org/officeDocument/2006/relationships/hyperlink" Target="https://www.freecodecamp.org/news/what-is-an-orm-the-meaning-of-object-relational-mapping-database-tools/" TargetMode="External"/><Relationship Id="rId177" Type="http://schemas.openxmlformats.org/officeDocument/2006/relationships/hyperlink" Target="http://www.atriya.com/Package/Details/%D8%A2%D9%85%D9%88%D8%B2%D8%B4-entity-framework-core" TargetMode="External"/><Relationship Id="rId342" Type="http://schemas.openxmlformats.org/officeDocument/2006/relationships/hyperlink" Target="https://learn.microsoft.com/en-us/aspnet/core/data/ef-mvc/intro?view=aspnetcore-8.0" TargetMode="External"/><Relationship Id="rId384" Type="http://schemas.openxmlformats.org/officeDocument/2006/relationships/hyperlink" Target="https://learn.microsoft.com/en-us/aspnet/core/data/ef-mvc/intro?view=aspnetcore-8.0" TargetMode="External"/><Relationship Id="rId591" Type="http://schemas.openxmlformats.org/officeDocument/2006/relationships/hyperlink" Target="https://mizfa.com/blog/tag/entity-framework-core/" TargetMode="External"/><Relationship Id="rId605" Type="http://schemas.openxmlformats.org/officeDocument/2006/relationships/hyperlink" Target="https://learn.microsoft.com/en-us/dotnet/framework/data/adonet/ef/language-reference/linq-to-entities" TargetMode="External"/><Relationship Id="rId787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812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02" Type="http://schemas.openxmlformats.org/officeDocument/2006/relationships/hyperlink" Target="https://fa.wikipedia.org/wiki/%D8%A7%D9%86%D8%AA%DB%8C%D8%AA%DB%8C_%D9%81%D8%B1%DB%8C%D9%85_%D9%88%D8%B1%DA%A9" TargetMode="External"/><Relationship Id="rId244" Type="http://schemas.openxmlformats.org/officeDocument/2006/relationships/hyperlink" Target="https://learn.microsoft.com/en-us/aspnet/core/data/ef-mvc/crud?view=aspnetcore-8.0" TargetMode="External"/><Relationship Id="rId647" Type="http://schemas.openxmlformats.org/officeDocument/2006/relationships/hyperlink" Target="https://learn.microsoft.com/en-us/dotnet/framework/data/adonet/ef/language-reference/linq-to-entities" TargetMode="External"/><Relationship Id="rId689" Type="http://schemas.openxmlformats.org/officeDocument/2006/relationships/hyperlink" Target="https://www.infoworld.com/article/2911364/programming-the-object-services-layer-in-entity-framework.html" TargetMode="External"/><Relationship Id="rId39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86" Type="http://schemas.openxmlformats.org/officeDocument/2006/relationships/hyperlink" Target="https://sabio.ir/2018/12/29/what-is-entity-framework-1/" TargetMode="External"/><Relationship Id="rId451" Type="http://schemas.openxmlformats.org/officeDocument/2006/relationships/hyperlink" Target="https://www.hamyarit.com/blog/asp-net-learning/" TargetMode="External"/><Relationship Id="rId49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0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49" Type="http://schemas.openxmlformats.org/officeDocument/2006/relationships/hyperlink" Target="https://mizfa.com/blog/tag/entity-framework-core/" TargetMode="External"/><Relationship Id="rId714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756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50" Type="http://schemas.openxmlformats.org/officeDocument/2006/relationships/hyperlink" Target="https://learn.microsoft.com/en-us/ef/ef6/what-is-new/past-releases" TargetMode="External"/><Relationship Id="rId104" Type="http://schemas.openxmlformats.org/officeDocument/2006/relationships/hyperlink" Target="https://learn.microsoft.com/en-us/ef/ef6/what-is-new/past-releases" TargetMode="External"/><Relationship Id="rId146" Type="http://schemas.openxmlformats.org/officeDocument/2006/relationships/hyperlink" Target="https://www.freecodecamp.org/news/what-is-an-orm-the-meaning-of-object-relational-mapping-database-tools/" TargetMode="External"/><Relationship Id="rId188" Type="http://schemas.openxmlformats.org/officeDocument/2006/relationships/hyperlink" Target="https://learn.microsoft.com/en-us/ef/" TargetMode="External"/><Relationship Id="rId311" Type="http://schemas.openxmlformats.org/officeDocument/2006/relationships/hyperlink" Target="https://darsman.com/blog/csharp/entity-framework-in-csharp/" TargetMode="External"/><Relationship Id="rId353" Type="http://schemas.openxmlformats.org/officeDocument/2006/relationships/hyperlink" Target="https://learn.microsoft.com/en-us/aspnet/core/data/ef-mvc/intro?view=aspnetcore-8.0" TargetMode="External"/><Relationship Id="rId395" Type="http://schemas.openxmlformats.org/officeDocument/2006/relationships/hyperlink" Target="https://blog.faradars.org/asp-net-%DA%86%DB%8C%D8%B3%D8%AA" TargetMode="External"/><Relationship Id="rId409" Type="http://schemas.openxmlformats.org/officeDocument/2006/relationships/hyperlink" Target="https://blog.faradars.org/asp-net-%DA%86%DB%8C%D8%B3%D8%AA" TargetMode="External"/><Relationship Id="rId560" Type="http://schemas.openxmlformats.org/officeDocument/2006/relationships/hyperlink" Target="https://mizfa.com/blog/tag/entity-framework-core/" TargetMode="External"/><Relationship Id="rId798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9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13" Type="http://schemas.openxmlformats.org/officeDocument/2006/relationships/hyperlink" Target="https://fa.wikipedia.org/wiki/%D8%A7%D9%86%D8%AA%DB%8C%D8%AA%DB%8C_%D9%81%D8%B1%DB%8C%D9%85_%D9%88%D8%B1%DA%A9" TargetMode="External"/><Relationship Id="rId420" Type="http://schemas.openxmlformats.org/officeDocument/2006/relationships/hyperlink" Target="https://blog.faradars.org/asp-net-%DA%86%DB%8C%D8%B3%D8%AA" TargetMode="External"/><Relationship Id="rId616" Type="http://schemas.openxmlformats.org/officeDocument/2006/relationships/hyperlink" Target="https://learn.microsoft.com/en-us/dotnet/framework/data/adonet/ef/language-reference/linq-to-entities" TargetMode="External"/><Relationship Id="rId658" Type="http://schemas.openxmlformats.org/officeDocument/2006/relationships/hyperlink" Target="https://www.entityframeworktutorial.net/entityframework6/linq-to-entities-queries-in-entity-framework.aspx" TargetMode="External"/><Relationship Id="rId823" Type="http://schemas.openxmlformats.org/officeDocument/2006/relationships/hyperlink" Target="https://stackoverflow.com/questions/40651710/manually-adding-a-reference-to-entity-framework" TargetMode="External"/><Relationship Id="rId255" Type="http://schemas.openxmlformats.org/officeDocument/2006/relationships/hyperlink" Target="https://en.wikipedia.org/wiki/Create,_read,_update_and_delete" TargetMode="External"/><Relationship Id="rId297" Type="http://schemas.openxmlformats.org/officeDocument/2006/relationships/hyperlink" Target="https://sabio.ir/2018/12/29/what-is-entity-framework-1/" TargetMode="External"/><Relationship Id="rId46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18" Type="http://schemas.openxmlformats.org/officeDocument/2006/relationships/image" Target="media/image7.png"/><Relationship Id="rId725" Type="http://schemas.openxmlformats.org/officeDocument/2006/relationships/hyperlink" Target="https://www.entityframeworktutorial.net/entityframework6/linq-to-entities-queries-in-entity-framework.aspx" TargetMode="External"/><Relationship Id="rId115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57" Type="http://schemas.openxmlformats.org/officeDocument/2006/relationships/hyperlink" Target="https://www.freecodecamp.org/news/what-is-an-orm-the-meaning-of-object-relational-mapping-database-tools/" TargetMode="External"/><Relationship Id="rId322" Type="http://schemas.openxmlformats.org/officeDocument/2006/relationships/hyperlink" Target="https://darsman.com/blog/csharp/entity-framework-in-csharp/" TargetMode="External"/><Relationship Id="rId364" Type="http://schemas.openxmlformats.org/officeDocument/2006/relationships/hyperlink" Target="https://learn.microsoft.com/en-us/aspnet/core/data/ef-mvc/intro?view=aspnetcore-8.0" TargetMode="External"/><Relationship Id="rId767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61" Type="http://schemas.openxmlformats.org/officeDocument/2006/relationships/hyperlink" Target="https://learn.microsoft.com/en-us/ef/ef6/what-is-new/past-releases" TargetMode="External"/><Relationship Id="rId199" Type="http://schemas.openxmlformats.org/officeDocument/2006/relationships/hyperlink" Target="https://learn.microsoft.com/en-us/ef/" TargetMode="External"/><Relationship Id="rId571" Type="http://schemas.openxmlformats.org/officeDocument/2006/relationships/hyperlink" Target="https://mizfa.com/blog/tag/entity-framework-core/" TargetMode="External"/><Relationship Id="rId627" Type="http://schemas.openxmlformats.org/officeDocument/2006/relationships/hyperlink" Target="https://www.entityframeworktutorial.net/entityframework6/linq-to-entities-queries-in-entity-framework.aspx" TargetMode="External"/><Relationship Id="rId669" Type="http://schemas.openxmlformats.org/officeDocument/2006/relationships/hyperlink" Target="https://www.entityframeworktutorial.net/entityframework6/linq-to-entities-queries-in-entity-framework.aspx" TargetMode="External"/><Relationship Id="rId19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24" Type="http://schemas.openxmlformats.org/officeDocument/2006/relationships/hyperlink" Target="https://fa.wikipedia.org/wiki/%D8%A7%D9%86%D8%AA%DB%8C%D8%AA%DB%8C_%D9%81%D8%B1%DB%8C%D9%85_%D9%88%D8%B1%DA%A9" TargetMode="External"/><Relationship Id="rId266" Type="http://schemas.openxmlformats.org/officeDocument/2006/relationships/hyperlink" Target="https://learn.microsoft.com/en-us/aspnet/core/data/ef-mvc/crud?view=aspnetcore-8.0" TargetMode="External"/><Relationship Id="rId431" Type="http://schemas.openxmlformats.org/officeDocument/2006/relationships/hyperlink" Target="https://blog.faradars.org/asp-net-%DA%86%DB%8C%D8%B3%D8%AA" TargetMode="External"/><Relationship Id="rId47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29" Type="http://schemas.openxmlformats.org/officeDocument/2006/relationships/hyperlink" Target="https://mizfa.com/blog/tag/entity-framework-core/" TargetMode="External"/><Relationship Id="rId680" Type="http://schemas.openxmlformats.org/officeDocument/2006/relationships/hyperlink" Target="https://www.entityframeworktutorial.net/entityframework6/linq-to-entities-queries-in-entity-framework.aspx" TargetMode="External"/><Relationship Id="rId736" Type="http://schemas.openxmlformats.org/officeDocument/2006/relationships/hyperlink" Target="https://www.entityframeworktutorial.net/entityframework6/linq-to-entities-queries-in-entity-framework.aspx" TargetMode="External"/><Relationship Id="rId30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26" Type="http://schemas.openxmlformats.org/officeDocument/2006/relationships/hyperlink" Target="https://www.freecodecamp.org/news/what-is-an-orm-the-meaning-of-object-relational-mapping-database-tools/" TargetMode="External"/><Relationship Id="rId168" Type="http://schemas.openxmlformats.org/officeDocument/2006/relationships/hyperlink" Target="https://www.bing.com/aclk?ld=e8X-1qSKM6MZWozw64oQby1DVUCUyY70TdjecUH80Db5EMdI6onQ_pVSQGbYVMGCWif3SzMp12M2Q7KigXmRUV2YEAWK4DPrPvTo_RR38PtarPyg0CbIsGxivSt5xkrwGaKFyC-VOn9UTJY6SB5l1aUAY1yknzksAZ9BHQHnyztR9SHhN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3ce9daae8be15b7f78df8385b65a541" TargetMode="External"/><Relationship Id="rId333" Type="http://schemas.openxmlformats.org/officeDocument/2006/relationships/hyperlink" Target="https://learn.microsoft.com/en-us/aspnet/core/data/ef-mvc/intro?view=aspnetcore-8.0" TargetMode="External"/><Relationship Id="rId540" Type="http://schemas.openxmlformats.org/officeDocument/2006/relationships/hyperlink" Target="https://mizfa.com/blog/tag/entity-framework-core/" TargetMode="External"/><Relationship Id="rId778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72" Type="http://schemas.openxmlformats.org/officeDocument/2006/relationships/hyperlink" Target="https://learn.microsoft.com/en-us/ef/ef6/what-is-new/past-releases" TargetMode="External"/><Relationship Id="rId375" Type="http://schemas.openxmlformats.org/officeDocument/2006/relationships/hyperlink" Target="https://learn.microsoft.com/en-us/aspnet/core/data/ef-mvc/intro?view=aspnetcore-8.0" TargetMode="External"/><Relationship Id="rId582" Type="http://schemas.openxmlformats.org/officeDocument/2006/relationships/hyperlink" Target="https://mizfa.com/blog/tag/entity-framework-core/" TargetMode="External"/><Relationship Id="rId638" Type="http://schemas.openxmlformats.org/officeDocument/2006/relationships/hyperlink" Target="https://learn.microsoft.com/en-us/dotnet/framework/data/adonet/ef/language-reference/linq-to-entities" TargetMode="External"/><Relationship Id="rId803" Type="http://schemas.openxmlformats.org/officeDocument/2006/relationships/hyperlink" Target="https://bing.com/search?q=%D9%85%D8%B9%D9%85%D8%A7%D8%B1%DB%8C+Entity+Framework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learn.microsoft.com/en-us/aspnet/core/data/ef-mvc/crud?view=aspnetcore-8.0" TargetMode="External"/><Relationship Id="rId277" Type="http://schemas.openxmlformats.org/officeDocument/2006/relationships/hyperlink" Target="https://learn.microsoft.com/en-us/aspnet/core/data/ef-mvc/crud?view=aspnetcore-8.0" TargetMode="External"/><Relationship Id="rId400" Type="http://schemas.openxmlformats.org/officeDocument/2006/relationships/hyperlink" Target="https://blog.faradars.org/asp-net-%DA%86%DB%8C%D8%B3%D8%AA" TargetMode="External"/><Relationship Id="rId442" Type="http://schemas.openxmlformats.org/officeDocument/2006/relationships/hyperlink" Target="https://blog.faradars.org/asp-net-%DA%86%DB%8C%D8%B3%D8%AA" TargetMode="External"/><Relationship Id="rId48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05" Type="http://schemas.openxmlformats.org/officeDocument/2006/relationships/hyperlink" Target="https://www.infoworld.com/article/2911364/programming-the-object-services-layer-in-entity-framework.html" TargetMode="External"/><Relationship Id="rId137" Type="http://schemas.openxmlformats.org/officeDocument/2006/relationships/hyperlink" Target="https://www.freecodecamp.org/news/what-is-an-orm-the-meaning-of-object-relational-mapping-database-tools/" TargetMode="External"/><Relationship Id="rId302" Type="http://schemas.openxmlformats.org/officeDocument/2006/relationships/hyperlink" Target="https://sabio.ir/2018/12/29/what-is-entity-framework-1/" TargetMode="External"/><Relationship Id="rId344" Type="http://schemas.openxmlformats.org/officeDocument/2006/relationships/hyperlink" Target="https://learn.microsoft.com/en-us/aspnet/core/data/ef-mvc/intro?view=aspnetcore-8.0" TargetMode="External"/><Relationship Id="rId691" Type="http://schemas.openxmlformats.org/officeDocument/2006/relationships/hyperlink" Target="https://www.infoworld.com/article/2911364/programming-the-object-services-layer-in-entity-framework.html" TargetMode="External"/><Relationship Id="rId747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789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4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83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79" Type="http://schemas.openxmlformats.org/officeDocument/2006/relationships/hyperlink" Target="https://learn.microsoft.com/en-us/ef/" TargetMode="External"/><Relationship Id="rId386" Type="http://schemas.openxmlformats.org/officeDocument/2006/relationships/hyperlink" Target="https://learn.microsoft.com/en-us/aspnet/core/data/ef-mvc/intro?view=aspnetcore-8.0" TargetMode="External"/><Relationship Id="rId551" Type="http://schemas.openxmlformats.org/officeDocument/2006/relationships/hyperlink" Target="https://mizfa.com/blog/tag/entity-framework-core/" TargetMode="External"/><Relationship Id="rId593" Type="http://schemas.openxmlformats.org/officeDocument/2006/relationships/hyperlink" Target="https://mizfa.com/blog/tag/entity-framework-core/" TargetMode="External"/><Relationship Id="rId607" Type="http://schemas.openxmlformats.org/officeDocument/2006/relationships/hyperlink" Target="https://learn.microsoft.com/en-us/dotnet/framework/data/adonet/ef/language-reference/linq-to-entities" TargetMode="External"/><Relationship Id="rId649" Type="http://schemas.openxmlformats.org/officeDocument/2006/relationships/hyperlink" Target="https://learn.microsoft.com/en-us/dotnet/framework/data/adonet/ef/language-reference/linq-to-entities" TargetMode="External"/><Relationship Id="rId814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190" Type="http://schemas.openxmlformats.org/officeDocument/2006/relationships/hyperlink" Target="https://learn.microsoft.com/en-us/ef/" TargetMode="External"/><Relationship Id="rId204" Type="http://schemas.openxmlformats.org/officeDocument/2006/relationships/hyperlink" Target="https://fa.wikipedia.org/wiki/%D8%A7%D9%86%D8%AA%DB%8C%D8%AA%DB%8C_%D9%81%D8%B1%DB%8C%D9%85_%D9%88%D8%B1%DA%A9" TargetMode="External"/><Relationship Id="rId246" Type="http://schemas.openxmlformats.org/officeDocument/2006/relationships/hyperlink" Target="https://learn.microsoft.com/en-us/aspnet/core/data/ef-mvc/crud?view=aspnetcore-8.0" TargetMode="External"/><Relationship Id="rId288" Type="http://schemas.openxmlformats.org/officeDocument/2006/relationships/hyperlink" Target="https://sabio.ir/2018/12/29/what-is-entity-framework-1/" TargetMode="External"/><Relationship Id="rId411" Type="http://schemas.openxmlformats.org/officeDocument/2006/relationships/hyperlink" Target="https://blog.faradars.org/asp-net-%DA%86%DB%8C%D8%B3%D8%AA" TargetMode="External"/><Relationship Id="rId45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0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60" Type="http://schemas.openxmlformats.org/officeDocument/2006/relationships/hyperlink" Target="https://www.entityframeworktutorial.net/entityframework6/linq-to-entities-queries-in-entity-framework.aspx" TargetMode="External"/><Relationship Id="rId10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13" Type="http://schemas.openxmlformats.org/officeDocument/2006/relationships/hyperlink" Target="https://darsman.com/blog/csharp/entity-framework-in-csharp/" TargetMode="External"/><Relationship Id="rId49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6" Type="http://schemas.openxmlformats.org/officeDocument/2006/relationships/hyperlink" Target="https://www.infoworld.com/article/2911364/programming-the-object-services-layer-in-entity-framework.html" TargetMode="External"/><Relationship Id="rId758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0" Type="http://schemas.openxmlformats.org/officeDocument/2006/relationships/image" Target="media/image2.png"/><Relationship Id="rId52" Type="http://schemas.openxmlformats.org/officeDocument/2006/relationships/hyperlink" Target="https://learn.microsoft.com/en-us/ef/ef6/what-is-new/past-releases" TargetMode="External"/><Relationship Id="rId94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48" Type="http://schemas.openxmlformats.org/officeDocument/2006/relationships/image" Target="media/image6.png"/><Relationship Id="rId355" Type="http://schemas.openxmlformats.org/officeDocument/2006/relationships/hyperlink" Target="https://learn.microsoft.com/en-us/aspnet/core/data/ef-mvc/intro?view=aspnetcore-8.0" TargetMode="External"/><Relationship Id="rId397" Type="http://schemas.openxmlformats.org/officeDocument/2006/relationships/hyperlink" Target="https://blog.faradars.org/asp-net-%DA%86%DB%8C%D8%B3%D8%AA" TargetMode="External"/><Relationship Id="rId52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62" Type="http://schemas.openxmlformats.org/officeDocument/2006/relationships/hyperlink" Target="https://mizfa.com/blog/tag/entity-framework-core/" TargetMode="External"/><Relationship Id="rId618" Type="http://schemas.openxmlformats.org/officeDocument/2006/relationships/hyperlink" Target="https://www.entityframeworktutorial.net/entityframework6/linq-to-entities-queries-in-entity-framework.aspx" TargetMode="External"/><Relationship Id="rId825" Type="http://schemas.openxmlformats.org/officeDocument/2006/relationships/hyperlink" Target="https://www.entityframeworktutorial.net/" TargetMode="External"/><Relationship Id="rId215" Type="http://schemas.openxmlformats.org/officeDocument/2006/relationships/hyperlink" Target="https://fa.wikipedia.org/wiki/%D8%A7%D9%86%D8%AA%DB%8C%D8%AA%DB%8C_%D9%81%D8%B1%DB%8C%D9%85_%D9%88%D8%B1%DA%A9" TargetMode="External"/><Relationship Id="rId257" Type="http://schemas.openxmlformats.org/officeDocument/2006/relationships/hyperlink" Target="https://learn.microsoft.com/en-us/aspnet/core/data/ef-mvc/crud?view=aspnetcore-8.0" TargetMode="External"/><Relationship Id="rId422" Type="http://schemas.openxmlformats.org/officeDocument/2006/relationships/hyperlink" Target="https://blog.faradars.org/asp-net-%DA%86%DB%8C%D8%B3%D8%AA" TargetMode="External"/><Relationship Id="rId46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299" Type="http://schemas.openxmlformats.org/officeDocument/2006/relationships/hyperlink" Target="https://sabio.ir/2018/12/29/what-is-entity-framework-1/" TargetMode="External"/><Relationship Id="rId727" Type="http://schemas.openxmlformats.org/officeDocument/2006/relationships/hyperlink" Target="https://www.entityframeworktutorial.net/entityframework6/linq-to-entities-queries-in-entity-framework.aspx" TargetMode="External"/><Relationship Id="rId63" Type="http://schemas.openxmlformats.org/officeDocument/2006/relationships/hyperlink" Target="https://learn.microsoft.com/en-us/ef/ef6/what-is-new/past-releases" TargetMode="External"/><Relationship Id="rId159" Type="http://schemas.openxmlformats.org/officeDocument/2006/relationships/hyperlink" Target="https://www.freecodecamp.org/news/what-is-an-orm-the-meaning-of-object-relational-mapping-database-tools/" TargetMode="External"/><Relationship Id="rId366" Type="http://schemas.openxmlformats.org/officeDocument/2006/relationships/hyperlink" Target="https://learn.microsoft.com/en-us/aspnet/core/data/ef-mvc/intro?view=aspnetcore-8.0" TargetMode="External"/><Relationship Id="rId573" Type="http://schemas.openxmlformats.org/officeDocument/2006/relationships/hyperlink" Target="https://mizfa.com/blog/tag/entity-framework-core/" TargetMode="External"/><Relationship Id="rId780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26" Type="http://schemas.openxmlformats.org/officeDocument/2006/relationships/hyperlink" Target="https://fa.wikipedia.org/wiki/%D8%A7%D9%86%D8%AA%DB%8C%D8%AA%DB%8C_%D9%81%D8%B1%DB%8C%D9%85_%D9%88%D8%B1%DA%A9" TargetMode="External"/><Relationship Id="rId433" Type="http://schemas.openxmlformats.org/officeDocument/2006/relationships/hyperlink" Target="https://blog.faradars.org/asp-net-%DA%86%DB%8C%D8%B3%D8%AA" TargetMode="External"/><Relationship Id="rId640" Type="http://schemas.openxmlformats.org/officeDocument/2006/relationships/hyperlink" Target="https://learn.microsoft.com/en-us/dotnet/framework/data/adonet/ef/language-reference/linq-to-entities" TargetMode="External"/><Relationship Id="rId738" Type="http://schemas.openxmlformats.org/officeDocument/2006/relationships/hyperlink" Target="https://www.entityframeworktutorial.net/entityframework6/linq-to-entities-queries-in-entity-framework.aspx" TargetMode="External"/><Relationship Id="rId74" Type="http://schemas.openxmlformats.org/officeDocument/2006/relationships/hyperlink" Target="https://learn.microsoft.com/en-us/ef/ef6/what-is-new/past-releases" TargetMode="External"/><Relationship Id="rId377" Type="http://schemas.openxmlformats.org/officeDocument/2006/relationships/hyperlink" Target="https://learn.microsoft.com/en-us/aspnet/core/data/ef-mvc/intro?view=aspnetcore-8.0" TargetMode="External"/><Relationship Id="rId50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84" Type="http://schemas.openxmlformats.org/officeDocument/2006/relationships/hyperlink" Target="https://mizfa.com/blog/tag/entity-framework-core/" TargetMode="External"/><Relationship Id="rId805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s://learn.microsoft.com/en-us/aspnet/core/data/ef-mvc/crud?view=aspnetcore-8.0" TargetMode="External"/><Relationship Id="rId791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444" Type="http://schemas.openxmlformats.org/officeDocument/2006/relationships/hyperlink" Target="https://www.hamyarit.com/blog/asp-net-learning/" TargetMode="External"/><Relationship Id="rId651" Type="http://schemas.openxmlformats.org/officeDocument/2006/relationships/hyperlink" Target="https://learn.microsoft.com/en-us/dotnet/framework/data/adonet/ef/language-reference/linq-to-entities" TargetMode="External"/><Relationship Id="rId749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290" Type="http://schemas.openxmlformats.org/officeDocument/2006/relationships/hyperlink" Target="https://sabio.ir/2018/12/29/what-is-entity-framework-1/" TargetMode="External"/><Relationship Id="rId304" Type="http://schemas.openxmlformats.org/officeDocument/2006/relationships/hyperlink" Target="https://darsman.com/blog/csharp/entity-framework-in-csharp/" TargetMode="External"/><Relationship Id="rId388" Type="http://schemas.openxmlformats.org/officeDocument/2006/relationships/hyperlink" Target="https://learn.microsoft.com/en-us/aspnet/core/data/ef-mvc/intro?view=aspnetcore-8.0" TargetMode="External"/><Relationship Id="rId511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09" Type="http://schemas.openxmlformats.org/officeDocument/2006/relationships/hyperlink" Target="https://learn.microsoft.com/en-us/dotnet/framework/data/adonet/ef/language-reference/linq-to-entities" TargetMode="External"/><Relationship Id="rId85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50" Type="http://schemas.openxmlformats.org/officeDocument/2006/relationships/hyperlink" Target="https://www.freecodecamp.org/news/what-is-an-orm-the-meaning-of-object-relational-mapping-database-tools/" TargetMode="External"/><Relationship Id="rId595" Type="http://schemas.openxmlformats.org/officeDocument/2006/relationships/hyperlink" Target="https://mizfa.com/blog/tag/entity-framework-core/" TargetMode="External"/><Relationship Id="rId816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48" Type="http://schemas.openxmlformats.org/officeDocument/2006/relationships/hyperlink" Target="https://learn.microsoft.com/en-us/aspnet/core/data/ef-mvc/crud?view=aspnetcore-8.0" TargetMode="External"/><Relationship Id="rId45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62" Type="http://schemas.openxmlformats.org/officeDocument/2006/relationships/hyperlink" Target="https://www.entityframeworktutorial.net/entityframework6/linq-to-entities-queries-in-entity-framework.aspx" TargetMode="External"/><Relationship Id="rId12" Type="http://schemas.openxmlformats.org/officeDocument/2006/relationships/image" Target="media/image4.png"/><Relationship Id="rId10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15" Type="http://schemas.openxmlformats.org/officeDocument/2006/relationships/hyperlink" Target="https://darsman.com/blog/csharp/entity-framework-in-csharp/" TargetMode="External"/><Relationship Id="rId52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9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61" Type="http://schemas.openxmlformats.org/officeDocument/2006/relationships/hyperlink" Target="https://www.freecodecamp.org/news/what-is-an-orm-the-meaning-of-object-relational-mapping-database-tools/" TargetMode="External"/><Relationship Id="rId399" Type="http://schemas.openxmlformats.org/officeDocument/2006/relationships/hyperlink" Target="https://blog.faradars.org/asp-net-%DA%86%DB%8C%D8%B3%D8%AA" TargetMode="External"/><Relationship Id="rId827" Type="http://schemas.openxmlformats.org/officeDocument/2006/relationships/footer" Target="footer1.xml"/><Relationship Id="rId259" Type="http://schemas.openxmlformats.org/officeDocument/2006/relationships/hyperlink" Target="https://en.wikipedia.org/wiki/Create,_read,_update_and_delete" TargetMode="External"/><Relationship Id="rId46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73" Type="http://schemas.openxmlformats.org/officeDocument/2006/relationships/hyperlink" Target="https://www.entityframeworktutorial.net/entityframework6/linq-to-entities-queries-in-entity-framework.aspx" TargetMode="External"/><Relationship Id="rId23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19" Type="http://schemas.openxmlformats.org/officeDocument/2006/relationships/hyperlink" Target="https://bing.com/search?q=ORM+Object+Relational+Mapping+%d8%aa%d9%88%d8%b6%db%8c%d8%ad" TargetMode="External"/><Relationship Id="rId326" Type="http://schemas.openxmlformats.org/officeDocument/2006/relationships/hyperlink" Target="https://faradars.org/courses/fvcs94082-entity-framework-in-c-sharp" TargetMode="External"/><Relationship Id="rId533" Type="http://schemas.openxmlformats.org/officeDocument/2006/relationships/hyperlink" Target="https://mizfa.com/blog/tag/entity-framework-core/" TargetMode="External"/><Relationship Id="rId740" Type="http://schemas.openxmlformats.org/officeDocument/2006/relationships/hyperlink" Target="https://www.entityframeworktutorial.net/entityframework6/linq-to-entities-queries-in-entity-framework.aspx" TargetMode="External"/><Relationship Id="rId172" Type="http://schemas.openxmlformats.org/officeDocument/2006/relationships/hyperlink" Target="http://www.atriya.com/Package/Details/%D8%A2%D9%85%D9%88%D8%B2%D8%B4-entity-framework-core" TargetMode="External"/><Relationship Id="rId47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00" Type="http://schemas.openxmlformats.org/officeDocument/2006/relationships/hyperlink" Target="https://learn.microsoft.com/en-us/dotnet/framework/data/adonet/ef/language-reference/linq-to-entities" TargetMode="External"/><Relationship Id="rId684" Type="http://schemas.openxmlformats.org/officeDocument/2006/relationships/hyperlink" Target="https://www.entityframeworktutorial.net/entityframework6/linq-to-entities-queries-in-entity-framework.aspx" TargetMode="External"/><Relationship Id="rId337" Type="http://schemas.openxmlformats.org/officeDocument/2006/relationships/hyperlink" Target="https://learn.microsoft.com/en-us/aspnet/core/data/ef-mvc/intro?view=aspnetcore-8.0" TargetMode="External"/><Relationship Id="rId34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44" Type="http://schemas.openxmlformats.org/officeDocument/2006/relationships/hyperlink" Target="https://mizfa.com/blog/tag/entity-framework-core/" TargetMode="External"/><Relationship Id="rId751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183" Type="http://schemas.openxmlformats.org/officeDocument/2006/relationships/hyperlink" Target="https://learn.microsoft.com/en-us/ef/" TargetMode="External"/><Relationship Id="rId390" Type="http://schemas.openxmlformats.org/officeDocument/2006/relationships/hyperlink" Target="https://learn.microsoft.com/en-us/aspnet/core/data/ef-mvc/intro?view=aspnetcore-8.0" TargetMode="External"/><Relationship Id="rId404" Type="http://schemas.openxmlformats.org/officeDocument/2006/relationships/hyperlink" Target="https://blog.faradars.org/asp-net-%DA%86%DB%8C%D8%B3%D8%AA" TargetMode="External"/><Relationship Id="rId611" Type="http://schemas.openxmlformats.org/officeDocument/2006/relationships/hyperlink" Target="https://learn.microsoft.com/en-us/dotnet/framework/data/adonet/ef/language-reference/linq-to-entities" TargetMode="External"/><Relationship Id="rId250" Type="http://schemas.openxmlformats.org/officeDocument/2006/relationships/hyperlink" Target="https://learn.microsoft.com/en-us/aspnet/core/data/ef-mvc/crud?view=aspnetcore-8.0" TargetMode="External"/><Relationship Id="rId48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95" Type="http://schemas.openxmlformats.org/officeDocument/2006/relationships/hyperlink" Target="https://www.infoworld.com/article/2911364/programming-the-object-services-layer-in-entity-framework.html" TargetMode="External"/><Relationship Id="rId709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45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10" Type="http://schemas.openxmlformats.org/officeDocument/2006/relationships/hyperlink" Target="https://learn.microsoft.com/en-us/ef/ef6/what-is-new/past-releases" TargetMode="External"/><Relationship Id="rId348" Type="http://schemas.openxmlformats.org/officeDocument/2006/relationships/hyperlink" Target="https://learn.microsoft.com/en-us/aspnet/core/data/ef-mvc/intro?view=aspnetcore-8.0" TargetMode="External"/><Relationship Id="rId555" Type="http://schemas.openxmlformats.org/officeDocument/2006/relationships/hyperlink" Target="https://mizfa.com/blog/tag/entity-framework-core/" TargetMode="External"/><Relationship Id="rId762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194" Type="http://schemas.openxmlformats.org/officeDocument/2006/relationships/hyperlink" Target="https://learn.microsoft.com/en-us/ef/" TargetMode="External"/><Relationship Id="rId208" Type="http://schemas.openxmlformats.org/officeDocument/2006/relationships/hyperlink" Target="https://fa.wikipedia.org/wiki/%D8%A7%D9%86%D8%AA%DB%8C%D8%AA%DB%8C_%D9%81%D8%B1%DB%8C%D9%85_%D9%88%D8%B1%DA%A9" TargetMode="External"/><Relationship Id="rId415" Type="http://schemas.openxmlformats.org/officeDocument/2006/relationships/hyperlink" Target="https://blog.faradars.org/asp-net-%DA%86%DB%8C%D8%B3%D8%AA" TargetMode="External"/><Relationship Id="rId622" Type="http://schemas.openxmlformats.org/officeDocument/2006/relationships/hyperlink" Target="https://learn.microsoft.com/en-us/dotnet/framework/data/adonet/ef/language-reference/linq-to-entities" TargetMode="External"/><Relationship Id="rId261" Type="http://schemas.openxmlformats.org/officeDocument/2006/relationships/hyperlink" Target="https://learn.microsoft.com/en-us/aspnet/core/data/ef-mvc/crud?view=aspnetcore-8.0" TargetMode="External"/><Relationship Id="rId49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6" Type="http://schemas.openxmlformats.org/officeDocument/2006/relationships/hyperlink" Target="https://learn.microsoft.com/en-us/ef/ef6/what-is-new/past-releases" TargetMode="External"/><Relationship Id="rId359" Type="http://schemas.openxmlformats.org/officeDocument/2006/relationships/hyperlink" Target="https://learn.microsoft.com/en-us/aspnet/core/data/ef-mvc/intro?view=aspnetcore-8.0" TargetMode="External"/><Relationship Id="rId566" Type="http://schemas.openxmlformats.org/officeDocument/2006/relationships/hyperlink" Target="https://mizfa.com/blog/tag/entity-framework-core/" TargetMode="External"/><Relationship Id="rId773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21" Type="http://schemas.openxmlformats.org/officeDocument/2006/relationships/hyperlink" Target="https://bing.com/search?q=ORM+Object+Relational+Mapping+%d8%aa%d9%88%d8%b6%db%8c%d8%ad" TargetMode="External"/><Relationship Id="rId219" Type="http://schemas.openxmlformats.org/officeDocument/2006/relationships/hyperlink" Target="https://fa.wikipedia.org/wiki/%D8%A7%D9%86%D8%AA%DB%8C%D8%AA%DB%8C_%D9%81%D8%B1%DB%8C%D9%85_%D9%88%D8%B1%DA%A9" TargetMode="External"/><Relationship Id="rId426" Type="http://schemas.openxmlformats.org/officeDocument/2006/relationships/hyperlink" Target="https://blog.faradars.org/asp-net-%DA%86%DB%8C%D8%B3%D8%AA" TargetMode="External"/><Relationship Id="rId633" Type="http://schemas.openxmlformats.org/officeDocument/2006/relationships/hyperlink" Target="https://learn.microsoft.com/en-us/dotnet/framework/data/adonet/ef/language-reference/linq-to-entities" TargetMode="External"/><Relationship Id="rId67" Type="http://schemas.openxmlformats.org/officeDocument/2006/relationships/hyperlink" Target="https://learn.microsoft.com/en-us/ef/ef6/what-is-new/past-releases" TargetMode="External"/><Relationship Id="rId272" Type="http://schemas.openxmlformats.org/officeDocument/2006/relationships/hyperlink" Target="https://www.geeksforgeeks.org/basic-crud-create-read-update-delete-in-asp-net-mvc-using-c-sharp-and-entity-framework/" TargetMode="External"/><Relationship Id="rId577" Type="http://schemas.openxmlformats.org/officeDocument/2006/relationships/hyperlink" Target="https://mizfa.com/blog/tag/entity-framework-core/" TargetMode="External"/><Relationship Id="rId700" Type="http://schemas.openxmlformats.org/officeDocument/2006/relationships/hyperlink" Target="https://www.infoworld.com/article/2911364/programming-the-object-services-layer-in-entity-framework.html" TargetMode="External"/><Relationship Id="rId132" Type="http://schemas.openxmlformats.org/officeDocument/2006/relationships/hyperlink" Target="https://www.freecodecamp.org/news/what-is-an-orm-the-meaning-of-object-relational-mapping-database-tools/" TargetMode="External"/><Relationship Id="rId784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437" Type="http://schemas.openxmlformats.org/officeDocument/2006/relationships/hyperlink" Target="https://blog.faradars.org/asp-net-%DA%86%DB%8C%D8%B3%D8%AA" TargetMode="External"/><Relationship Id="rId644" Type="http://schemas.openxmlformats.org/officeDocument/2006/relationships/hyperlink" Target="https://www.entityframeworktutorial.net/entityframework6/linq-to-entities-queries-in-entity-framework.aspx" TargetMode="External"/><Relationship Id="rId283" Type="http://schemas.openxmlformats.org/officeDocument/2006/relationships/hyperlink" Target="https://sabio.ir/2018/12/29/what-is-entity-framework-1/" TargetMode="External"/><Relationship Id="rId49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0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1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78" Type="http://schemas.openxmlformats.org/officeDocument/2006/relationships/hyperlink" Target="https://learn.microsoft.com/en-us/ef/ef6/what-is-new/past-releases" TargetMode="External"/><Relationship Id="rId143" Type="http://schemas.openxmlformats.org/officeDocument/2006/relationships/hyperlink" Target="https://www.freecodecamp.org/news/what-is-an-orm-the-meaning-of-object-relational-mapping-database-tools/" TargetMode="External"/><Relationship Id="rId350" Type="http://schemas.openxmlformats.org/officeDocument/2006/relationships/hyperlink" Target="https://learn.microsoft.com/en-us/aspnet/core/data/ef-mvc/intro?view=aspnetcore-8.0" TargetMode="External"/><Relationship Id="rId588" Type="http://schemas.openxmlformats.org/officeDocument/2006/relationships/hyperlink" Target="https://mizfa.com/blog/tag/entity-framework-core/" TargetMode="External"/><Relationship Id="rId795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809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9" Type="http://schemas.openxmlformats.org/officeDocument/2006/relationships/image" Target="media/image1.jpeg"/><Relationship Id="rId210" Type="http://schemas.openxmlformats.org/officeDocument/2006/relationships/hyperlink" Target="https://fa.wikipedia.org/wiki/%D8%A7%D9%86%D8%AA%DB%8C%D8%AA%DB%8C_%D9%81%D8%B1%DB%8C%D9%85_%D9%88%D8%B1%DA%A9" TargetMode="External"/><Relationship Id="rId448" Type="http://schemas.openxmlformats.org/officeDocument/2006/relationships/hyperlink" Target="https://blog.faradars.org/asp-net-%DA%86%DB%8C%D8%B3%D8%AA" TargetMode="External"/><Relationship Id="rId655" Type="http://schemas.openxmlformats.org/officeDocument/2006/relationships/hyperlink" Target="https://www.entityframeworktutorial.net/entityframework6/linq-to-entities-queries-in-entity-framework.aspx" TargetMode="External"/><Relationship Id="rId294" Type="http://schemas.openxmlformats.org/officeDocument/2006/relationships/hyperlink" Target="https://sabio.ir/2018/12/29/what-is-entity-framework-1/" TargetMode="External"/><Relationship Id="rId308" Type="http://schemas.openxmlformats.org/officeDocument/2006/relationships/hyperlink" Target="https://darsman.com/blog/csharp/entity-framework-in-csharp/" TargetMode="External"/><Relationship Id="rId51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22" Type="http://schemas.openxmlformats.org/officeDocument/2006/relationships/hyperlink" Target="https://www.infoworld.com/article/2911364/programming-the-object-services-layer-in-entity-framework.html" TargetMode="External"/><Relationship Id="rId89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54" Type="http://schemas.openxmlformats.org/officeDocument/2006/relationships/hyperlink" Target="https://www.freecodecamp.org/news/what-is-an-orm-the-meaning-of-object-relational-mapping-database-tools/" TargetMode="External"/><Relationship Id="rId361" Type="http://schemas.openxmlformats.org/officeDocument/2006/relationships/hyperlink" Target="https://learn.microsoft.com/en-us/aspnet/core/data/ef-mvc/intro?view=aspnetcore-8.0" TargetMode="External"/><Relationship Id="rId599" Type="http://schemas.openxmlformats.org/officeDocument/2006/relationships/hyperlink" Target="https://learn.microsoft.com/en-us/dotnet/framework/data/adonet/ef/language-reference/linq-to-entities" TargetMode="External"/><Relationship Id="rId45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66" Type="http://schemas.openxmlformats.org/officeDocument/2006/relationships/hyperlink" Target="https://www.entityframeworktutorial.net/entityframework6/linq-to-entities-queries-in-entity-framework.aspx" TargetMode="External"/><Relationship Id="rId16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221" Type="http://schemas.openxmlformats.org/officeDocument/2006/relationships/hyperlink" Target="https://fa.wikipedia.org/wiki/%D8%A7%D9%86%D8%AA%DB%8C%D8%AA%DB%8C_%D9%81%D8%B1%DB%8C%D9%85_%D9%88%D8%B1%DA%A9" TargetMode="External"/><Relationship Id="rId319" Type="http://schemas.openxmlformats.org/officeDocument/2006/relationships/hyperlink" Target="https://darsman.com/blog/csharp/entity-framework-in-csharp/" TargetMode="External"/><Relationship Id="rId52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33" Type="http://schemas.openxmlformats.org/officeDocument/2006/relationships/hyperlink" Target="https://www.entityframeworktutorial.net/entityframework6/linq-to-entities-queries-in-entity-framework.aspx" TargetMode="External"/><Relationship Id="rId165" Type="http://schemas.openxmlformats.org/officeDocument/2006/relationships/hyperlink" Target="https://www.bing.com/aclk?ld=e8X-1qSKM6MZWozw64oQby1DVUCUyY70TdjecUH80Db5EMdI6onQ_pVSQGbYVMGCWif3SzMp12M2Q7KigXmRUV2YEAWK4DPrPvTo_RR38PtarPyg0CbIsGxivSt5xkrwGaKFyC-VOn9UTJY6SB5l1aUAY1yknzksAZ9BHQHnyztR9SHhN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73ce9daae8be15b7f78df8385b65a541" TargetMode="External"/><Relationship Id="rId372" Type="http://schemas.openxmlformats.org/officeDocument/2006/relationships/hyperlink" Target="https://learn.microsoft.com/en-us/aspnet/core/data/ef-mvc/intro?view=aspnetcore-8.0" TargetMode="External"/><Relationship Id="rId677" Type="http://schemas.openxmlformats.org/officeDocument/2006/relationships/hyperlink" Target="https://www.entityframeworktutorial.net/entityframework6/linq-to-entities-queries-in-entity-framework.aspx" TargetMode="External"/><Relationship Id="rId800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232" Type="http://schemas.openxmlformats.org/officeDocument/2006/relationships/hyperlink" Target="https://learn.microsoft.com/en-us/aspnet/core/data/ef-mvc/crud?view=aspnetcore-8.0" TargetMode="External"/><Relationship Id="rId2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37" Type="http://schemas.openxmlformats.org/officeDocument/2006/relationships/hyperlink" Target="https://mizfa.com/blog/tag/entity-framework-core/" TargetMode="External"/><Relationship Id="rId744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80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76" Type="http://schemas.openxmlformats.org/officeDocument/2006/relationships/hyperlink" Target="http://www.atriya.com/Package/Details/%D8%A2%D9%85%D9%88%D8%B2%D8%B4-entity-framework-core" TargetMode="External"/><Relationship Id="rId383" Type="http://schemas.openxmlformats.org/officeDocument/2006/relationships/hyperlink" Target="https://learn.microsoft.com/en-us/aspnet/core/data/ef-mvc/intro?view=aspnetcore-8.0" TargetMode="External"/><Relationship Id="rId590" Type="http://schemas.openxmlformats.org/officeDocument/2006/relationships/hyperlink" Target="https://mizfa.com/blog/tag/entity-framework-core/" TargetMode="External"/><Relationship Id="rId604" Type="http://schemas.openxmlformats.org/officeDocument/2006/relationships/hyperlink" Target="https://learn.microsoft.com/en-us/dotnet/framework/data/adonet/ef/language-reference/linq-to-entities" TargetMode="External"/><Relationship Id="rId811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43" Type="http://schemas.openxmlformats.org/officeDocument/2006/relationships/hyperlink" Target="https://learn.microsoft.com/en-us/aspnet/core/data/ef-mvc/crud?view=aspnetcore-8.0" TargetMode="External"/><Relationship Id="rId450" Type="http://schemas.openxmlformats.org/officeDocument/2006/relationships/hyperlink" Target="https://blog.faradars.org/asp-net-%DA%86%DB%8C%D8%B3%D8%AA" TargetMode="External"/><Relationship Id="rId688" Type="http://schemas.openxmlformats.org/officeDocument/2006/relationships/hyperlink" Target="https://www.infoworld.com/article/2911364/programming-the-object-services-layer-in-entity-framework.html" TargetMode="External"/><Relationship Id="rId38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03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10" Type="http://schemas.openxmlformats.org/officeDocument/2006/relationships/hyperlink" Target="https://darsman.com/blog/csharp/entity-framework-in-csharp/" TargetMode="External"/><Relationship Id="rId548" Type="http://schemas.openxmlformats.org/officeDocument/2006/relationships/hyperlink" Target="https://mizfa.com/blog/tag/entity-framework-core/" TargetMode="External"/><Relationship Id="rId755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91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87" Type="http://schemas.openxmlformats.org/officeDocument/2006/relationships/hyperlink" Target="https://learn.microsoft.com/en-us/ef/" TargetMode="External"/><Relationship Id="rId394" Type="http://schemas.openxmlformats.org/officeDocument/2006/relationships/hyperlink" Target="https://blog.faradars.org/asp-net-%DA%86%DB%8C%D8%B3%D8%AA" TargetMode="External"/><Relationship Id="rId408" Type="http://schemas.openxmlformats.org/officeDocument/2006/relationships/hyperlink" Target="https://blog.faradars.org/asp-net-%DA%86%DB%8C%D8%B3%D8%AA" TargetMode="External"/><Relationship Id="rId615" Type="http://schemas.openxmlformats.org/officeDocument/2006/relationships/hyperlink" Target="https://learn.microsoft.com/en-us/dotnet/framework/data/adonet/ef/language-reference/linq-to-entities" TargetMode="External"/><Relationship Id="rId822" Type="http://schemas.openxmlformats.org/officeDocument/2006/relationships/hyperlink" Target="https://learn.microsoft.com/en-us/ef/core/cli/" TargetMode="External"/><Relationship Id="rId254" Type="http://schemas.openxmlformats.org/officeDocument/2006/relationships/hyperlink" Target="https://learn.microsoft.com/en-us/aspnet/core/data/ef-mvc/crud?view=aspnetcore-8.0" TargetMode="External"/><Relationship Id="rId699" Type="http://schemas.openxmlformats.org/officeDocument/2006/relationships/hyperlink" Target="https://www.infoworld.com/article/2911364/programming-the-object-services-layer-in-entity-framework.html" TargetMode="External"/><Relationship Id="rId49" Type="http://schemas.openxmlformats.org/officeDocument/2006/relationships/hyperlink" Target="https://learn.microsoft.com/en-us/ef/ef6/what-is-new/past-releases" TargetMode="External"/><Relationship Id="rId114" Type="http://schemas.openxmlformats.org/officeDocument/2006/relationships/hyperlink" Target="https://learn.microsoft.com/en-us/ef/ef6/what-is-new/past-releases" TargetMode="External"/><Relationship Id="rId461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59" Type="http://schemas.openxmlformats.org/officeDocument/2006/relationships/hyperlink" Target="https://mizfa.com/blog/tag/entity-framework-core/" TargetMode="External"/><Relationship Id="rId766" Type="http://schemas.openxmlformats.org/officeDocument/2006/relationships/hyperlink" Target="https://www.aparat.com/v/TS1Ft/%D8%AF%D8%A7%D9%86%D9%84%D9%88%D8%AF_%D8%A2%D9%85%D9%88%D8%B2%D8%B4_%D8%AC%D8%A7%D9%85%D8%B9_%D9%85%D8%B9%D9%85%D8%A7%D8%B1%DB%8C_Entity_Framework..." TargetMode="External"/><Relationship Id="rId198" Type="http://schemas.openxmlformats.org/officeDocument/2006/relationships/hyperlink" Target="https://learn.microsoft.com/en-us/ef/" TargetMode="External"/><Relationship Id="rId321" Type="http://schemas.openxmlformats.org/officeDocument/2006/relationships/hyperlink" Target="https://darsman.com/blog/csharp/entity-framework-in-csharp/" TargetMode="External"/><Relationship Id="rId419" Type="http://schemas.openxmlformats.org/officeDocument/2006/relationships/hyperlink" Target="https://blog.faradars.org/asp-net-%DA%86%DB%8C%D8%B3%D8%AA" TargetMode="External"/><Relationship Id="rId626" Type="http://schemas.openxmlformats.org/officeDocument/2006/relationships/hyperlink" Target="https://learn.microsoft.com/en-us/dotnet/framework/data/adonet/ef/language-reference/linq-to-entities" TargetMode="External"/><Relationship Id="rId265" Type="http://schemas.openxmlformats.org/officeDocument/2006/relationships/hyperlink" Target="https://learn.microsoft.com/en-us/aspnet/core/data/ef-mvc/crud?view=aspnetcore-8.0" TargetMode="External"/><Relationship Id="rId472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125" Type="http://schemas.openxmlformats.org/officeDocument/2006/relationships/hyperlink" Target="https://bing.com/search?q=ORM+Object+Relational+Mapping+%D8%AA%D9%88%D8%B6%DB%8C%D8%AD" TargetMode="External"/><Relationship Id="rId332" Type="http://schemas.openxmlformats.org/officeDocument/2006/relationships/hyperlink" Target="https://learn.microsoft.com/en-us/aspnet/core/data/ef-mvc/intro?view=aspnetcore-8.0" TargetMode="External"/><Relationship Id="rId777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637" Type="http://schemas.openxmlformats.org/officeDocument/2006/relationships/hyperlink" Target="https://learn.microsoft.com/en-us/dotnet/framework/data/adonet/ef/language-reference/linq-to-entities" TargetMode="External"/><Relationship Id="rId276" Type="http://schemas.openxmlformats.org/officeDocument/2006/relationships/hyperlink" Target="https://learn.microsoft.com/en-us/aspnet/core/data/ef-mvc/crud?view=aspnetcore-8.0" TargetMode="External"/><Relationship Id="rId483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90" Type="http://schemas.openxmlformats.org/officeDocument/2006/relationships/hyperlink" Target="https://www.infoworld.com/article/2911364/programming-the-object-services-layer-in-entity-framework.html" TargetMode="External"/><Relationship Id="rId704" Type="http://schemas.openxmlformats.org/officeDocument/2006/relationships/hyperlink" Target="https://www.infoworld.com/article/2911364/programming-the-object-services-layer-in-entity-framework.html" TargetMode="External"/><Relationship Id="rId40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36" Type="http://schemas.openxmlformats.org/officeDocument/2006/relationships/hyperlink" Target="https://www.freecodecamp.org/news/what-is-an-orm-the-meaning-of-object-relational-mapping-database-tools/" TargetMode="External"/><Relationship Id="rId343" Type="http://schemas.openxmlformats.org/officeDocument/2006/relationships/hyperlink" Target="https://learn.microsoft.com/en-us/aspnet/core/data/ef-mvc/intro?view=aspnetcore-8.0" TargetMode="External"/><Relationship Id="rId550" Type="http://schemas.openxmlformats.org/officeDocument/2006/relationships/hyperlink" Target="https://mizfa.com/blog/tag/entity-framework-core/" TargetMode="External"/><Relationship Id="rId788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03" Type="http://schemas.openxmlformats.org/officeDocument/2006/relationships/hyperlink" Target="https://fa.wikipedia.org/wiki/%D8%A7%D9%86%D8%AA%DB%8C%D8%AA%DB%8C_%D9%81%D8%B1%DB%8C%D9%85_%D9%88%D8%B1%DA%A9" TargetMode="External"/><Relationship Id="rId648" Type="http://schemas.openxmlformats.org/officeDocument/2006/relationships/hyperlink" Target="https://www.entityframeworktutorial.net/entityframework6/linq-to-entities-queries-in-entity-framework.aspx" TargetMode="External"/><Relationship Id="rId287" Type="http://schemas.openxmlformats.org/officeDocument/2006/relationships/hyperlink" Target="https://sabio.ir/2018/12/29/what-is-entity-framework-1/" TargetMode="External"/><Relationship Id="rId410" Type="http://schemas.openxmlformats.org/officeDocument/2006/relationships/hyperlink" Target="https://blog.faradars.org/asp-net-%DA%86%DB%8C%D8%B3%D8%AA" TargetMode="External"/><Relationship Id="rId49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0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715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147" Type="http://schemas.openxmlformats.org/officeDocument/2006/relationships/hyperlink" Target="https://www.freecodecamp.org/news/what-is-an-orm-the-meaning-of-object-relational-mapping-database-tools/" TargetMode="External"/><Relationship Id="rId354" Type="http://schemas.openxmlformats.org/officeDocument/2006/relationships/hyperlink" Target="https://learn.microsoft.com/en-us/aspnet/core/data/ef-mvc/intro?view=aspnetcore-8.0" TargetMode="External"/><Relationship Id="rId799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51" Type="http://schemas.openxmlformats.org/officeDocument/2006/relationships/hyperlink" Target="https://learn.microsoft.com/en-us/ef/ef6/what-is-new/past-releases" TargetMode="External"/><Relationship Id="rId561" Type="http://schemas.openxmlformats.org/officeDocument/2006/relationships/hyperlink" Target="https://mizfa.com/blog/tag/entity-framework-core/" TargetMode="External"/><Relationship Id="rId659" Type="http://schemas.openxmlformats.org/officeDocument/2006/relationships/hyperlink" Target="https://www.entityframeworktutorial.net/entityframework6/linq-to-entities-queries-in-entity-framework.aspx" TargetMode="External"/><Relationship Id="rId214" Type="http://schemas.openxmlformats.org/officeDocument/2006/relationships/hyperlink" Target="https://fa.wikipedia.org/wiki/%D8%A7%D9%86%D8%AA%DB%8C%D8%AA%DB%8C_%D9%81%D8%B1%DB%8C%D9%85_%D9%88%D8%B1%DA%A9" TargetMode="External"/><Relationship Id="rId298" Type="http://schemas.openxmlformats.org/officeDocument/2006/relationships/hyperlink" Target="https://sabio.ir/2018/12/29/what-is-entity-framework-1/" TargetMode="External"/><Relationship Id="rId421" Type="http://schemas.openxmlformats.org/officeDocument/2006/relationships/hyperlink" Target="https://toplearn.com/c/Rg5K" TargetMode="External"/><Relationship Id="rId519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158" Type="http://schemas.openxmlformats.org/officeDocument/2006/relationships/hyperlink" Target="https://www.freecodecamp.org/news/what-is-an-orm-the-meaning-of-object-relational-mapping-database-tools/" TargetMode="External"/><Relationship Id="rId726" Type="http://schemas.openxmlformats.org/officeDocument/2006/relationships/hyperlink" Target="https://www.entityframeworktutorial.net/entityframework6/linq-to-entities-queries-in-entity-framework.aspx" TargetMode="External"/><Relationship Id="rId62" Type="http://schemas.openxmlformats.org/officeDocument/2006/relationships/hyperlink" Target="https://learn.microsoft.com/en-us/ef/ef6/what-is-new/past-releases" TargetMode="External"/><Relationship Id="rId365" Type="http://schemas.openxmlformats.org/officeDocument/2006/relationships/hyperlink" Target="https://learn.microsoft.com/en-us/aspnet/core/data/ef-mvc/intro?view=aspnetcore-8.0" TargetMode="External"/><Relationship Id="rId572" Type="http://schemas.openxmlformats.org/officeDocument/2006/relationships/image" Target="media/image8.png"/><Relationship Id="rId225" Type="http://schemas.openxmlformats.org/officeDocument/2006/relationships/hyperlink" Target="https://fa.wikipedia.org/wiki/%D8%A7%D9%86%D8%AA%DB%8C%D8%AA%DB%8C_%D9%81%D8%B1%DB%8C%D9%85_%D9%88%D8%B1%DA%A9" TargetMode="External"/><Relationship Id="rId432" Type="http://schemas.openxmlformats.org/officeDocument/2006/relationships/hyperlink" Target="https://toplearn.com/c/Rg5K" TargetMode="External"/><Relationship Id="rId737" Type="http://schemas.openxmlformats.org/officeDocument/2006/relationships/hyperlink" Target="https://www.entityframeworktutorial.net/entityframework6/linq-to-entities-queries-in-entity-framework.aspx" TargetMode="External"/><Relationship Id="rId73" Type="http://schemas.openxmlformats.org/officeDocument/2006/relationships/hyperlink" Target="https://learn.microsoft.com/en-us/ef/ef6/what-is-new/past-releases" TargetMode="External"/><Relationship Id="rId169" Type="http://schemas.openxmlformats.org/officeDocument/2006/relationships/hyperlink" Target="https://learn.microsoft.com/en-us/aspnet/entity-framework" TargetMode="External"/><Relationship Id="rId376" Type="http://schemas.openxmlformats.org/officeDocument/2006/relationships/hyperlink" Target="https://learn.microsoft.com/en-us/aspnet/core/data/ef-mvc/intro?view=aspnetcore-8.0" TargetMode="External"/><Relationship Id="rId583" Type="http://schemas.openxmlformats.org/officeDocument/2006/relationships/hyperlink" Target="https://mizfa.com/blog/tag/entity-framework-core/" TargetMode="External"/><Relationship Id="rId790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804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s://learn.microsoft.com/en-us/aspnet/core/data/ef-mvc/crud?view=aspnetcore-8.0" TargetMode="External"/><Relationship Id="rId443" Type="http://schemas.openxmlformats.org/officeDocument/2006/relationships/hyperlink" Target="https://blog.faradars.org/asp-net-%DA%86%DB%8C%D8%B3%D8%AA" TargetMode="External"/><Relationship Id="rId650" Type="http://schemas.openxmlformats.org/officeDocument/2006/relationships/hyperlink" Target="https://www.entityframeworktutorial.net/entityframework6/linq-to-entities-queries-in-entity-framework.aspx" TargetMode="External"/><Relationship Id="rId303" Type="http://schemas.openxmlformats.org/officeDocument/2006/relationships/hyperlink" Target="https://darsman.com/blog/csharp/entity-framework-in-csharp/" TargetMode="External"/><Relationship Id="rId748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84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387" Type="http://schemas.openxmlformats.org/officeDocument/2006/relationships/hyperlink" Target="https://learn.microsoft.com/en-us/aspnet/core/data/ef-mvc/intro?view=aspnetcore-8.0" TargetMode="External"/><Relationship Id="rId510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594" Type="http://schemas.openxmlformats.org/officeDocument/2006/relationships/hyperlink" Target="https://mizfa.com/blog/tag/entity-framework-core/" TargetMode="External"/><Relationship Id="rId608" Type="http://schemas.openxmlformats.org/officeDocument/2006/relationships/hyperlink" Target="https://learn.microsoft.com/en-us/dotnet/framework/data/adonet/ef/language-reference/linq-to-entities" TargetMode="External"/><Relationship Id="rId815" Type="http://schemas.openxmlformats.org/officeDocument/2006/relationships/hyperlink" Target="https://www.bing.com/aclk?ld=e8OYLjYUA4xBsblZViYLjNUzVUCUxBV7PjM2Lxcgj8ITNRKkLBQV3Pz40KxJZG1zUlk69w6LXO7sDAiVU2hNvy0tEB-XI_5VN8NB3SoeADg2LFGk6t30_lVLuk67oUI_aACD3BybOFp3RLZMX5a-rPGwKUCvCuDj5klM5OJV07Tw-Ysttb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887e76a1e3e01932324713335909e89b" TargetMode="External"/><Relationship Id="rId247" Type="http://schemas.openxmlformats.org/officeDocument/2006/relationships/hyperlink" Target="https://en.wikipedia.org/wiki/Create,_read,_update_and_delete" TargetMode="External"/><Relationship Id="rId107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454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61" Type="http://schemas.openxmlformats.org/officeDocument/2006/relationships/hyperlink" Target="https://www.entityframeworktutorial.net/entityframework6/linq-to-entities-queries-in-entity-framework.aspx" TargetMode="External"/><Relationship Id="rId759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1" Type="http://schemas.openxmlformats.org/officeDocument/2006/relationships/image" Target="media/image3.svg"/><Relationship Id="rId314" Type="http://schemas.openxmlformats.org/officeDocument/2006/relationships/hyperlink" Target="https://darsman.com/blog/csharp/entity-framework-in-csharp/" TargetMode="External"/><Relationship Id="rId398" Type="http://schemas.openxmlformats.org/officeDocument/2006/relationships/hyperlink" Target="https://blog.faradars.org/asp-net-%DA%86%DB%8C%D8%B3%D8%AA" TargetMode="External"/><Relationship Id="rId521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19" Type="http://schemas.openxmlformats.org/officeDocument/2006/relationships/hyperlink" Target="https://learn.microsoft.com/en-us/dotnet/framework/data/adonet/ef/language-reference/linq-to-entities" TargetMode="External"/><Relationship Id="rId95" Type="http://schemas.openxmlformats.org/officeDocument/2006/relationships/hyperlink" Target="https://learn.microsoft.com/en-us/ef/ef6/what-is-new/past-releases" TargetMode="External"/><Relationship Id="rId160" Type="http://schemas.openxmlformats.org/officeDocument/2006/relationships/hyperlink" Target="https://www.freecodecamp.org/news/what-is-an-orm-the-meaning-of-object-relational-mapping-database-tools/" TargetMode="External"/><Relationship Id="rId826" Type="http://schemas.openxmlformats.org/officeDocument/2006/relationships/header" Target="header1.xml"/><Relationship Id="rId258" Type="http://schemas.openxmlformats.org/officeDocument/2006/relationships/hyperlink" Target="https://learn.microsoft.com/en-us/aspnet/core/data/ef-mvc/crud?view=aspnetcore-8.0" TargetMode="External"/><Relationship Id="rId465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72" Type="http://schemas.openxmlformats.org/officeDocument/2006/relationships/hyperlink" Target="https://www.entityframeworktutorial.net/entityframework6/linq-to-entities-queries-in-entity-framework.aspx" TargetMode="External"/><Relationship Id="rId22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18" Type="http://schemas.openxmlformats.org/officeDocument/2006/relationships/hyperlink" Target="https://learn.microsoft.com/en-us/ef/ef6/what-is-new/past-releases" TargetMode="External"/><Relationship Id="rId325" Type="http://schemas.openxmlformats.org/officeDocument/2006/relationships/hyperlink" Target="https://faradars.org/courses/fvcs94082-entity-framework-in-c-sharp" TargetMode="External"/><Relationship Id="rId532" Type="http://schemas.openxmlformats.org/officeDocument/2006/relationships/hyperlink" Target="https://mizfa.com/blog/tag/entity-framework-core/" TargetMode="External"/><Relationship Id="rId171" Type="http://schemas.openxmlformats.org/officeDocument/2006/relationships/hyperlink" Target="https://learn.microsoft.com/en-us/aspnet/entity-framework" TargetMode="External"/><Relationship Id="rId269" Type="http://schemas.openxmlformats.org/officeDocument/2006/relationships/hyperlink" Target="https://www.geeksforgeeks.org/basic-crud-create-read-update-delete-in-asp-net-mvc-using-c-sharp-and-entity-framework/" TargetMode="External"/><Relationship Id="rId476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83" Type="http://schemas.openxmlformats.org/officeDocument/2006/relationships/hyperlink" Target="https://www.entityframeworktutorial.net/entityframework6/linq-to-entities-queries-in-entity-framework.aspx" TargetMode="External"/><Relationship Id="rId33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129" Type="http://schemas.openxmlformats.org/officeDocument/2006/relationships/hyperlink" Target="https://www.freecodecamp.org/news/what-is-an-orm-the-meaning-of-object-relational-mapping-database-tools/" TargetMode="External"/><Relationship Id="rId336" Type="http://schemas.openxmlformats.org/officeDocument/2006/relationships/hyperlink" Target="https://learn.microsoft.com/en-us/aspnet/core/data/ef-mvc/intro?view=aspnetcore-8.0" TargetMode="External"/><Relationship Id="rId543" Type="http://schemas.openxmlformats.org/officeDocument/2006/relationships/hyperlink" Target="https://mizfa.com/blog/tag/entity-framework-core/" TargetMode="External"/><Relationship Id="rId182" Type="http://schemas.openxmlformats.org/officeDocument/2006/relationships/hyperlink" Target="https://learn.microsoft.com/en-us/ef/" TargetMode="External"/><Relationship Id="rId403" Type="http://schemas.openxmlformats.org/officeDocument/2006/relationships/hyperlink" Target="https://blog.faradars.org/asp-net-%DA%86%DB%8C%D8%B3%D8%AA" TargetMode="External"/><Relationship Id="rId750" Type="http://schemas.openxmlformats.org/officeDocument/2006/relationships/hyperlink" Target="https://www.bing.com/aclk?ld=e8_mNCSqWJh5ebYnlHiXQvxjVUCUwuUW3BAmMSujj5d3ZnUF-EWs4XPaLCtiF84kkK1PGhoD8nPyWV2xiNzPtbdQQsyc1-x4qYxvnyYp5j8HUxMnqWiaHjZnhn8dmqArFtgA1gzyaHB78U-z-UdZNlIIjsxczRMK1ghBQsTWxdUA6Gbc2Z&amp;u=aHR0cHMlM2ElMmYlMmZlbnRpdHlmcmFtZXdvcmstZXh0ZW5zaW9ucy5uZXQlMmZidWxrLW1lcmdlJTNmdXRtX3NvdXJjZSUzZGJpbmclMjZ1dG1fbWVkaXVtJTNkY3BjJTI2dXRtX2NhbXBhaWduJTNkRUZFJTI1MjAtJTI1MjBUMSUyNnV0bV90ZXJtJTNkJTI1MkJlbnRpdHklMjUyMCUyNTJCZnJhbWV3b3JrJTI1MjAlMjUyQmJ1bGslMjUyMCUyNTJCbWVyZ2UlMjZ1dG1fY29udGVudCUzZEJ1bGtNZXJnZQ&amp;rlid=3eda0e88cb061e8bb7656b1a72b2da13" TargetMode="External"/><Relationship Id="rId487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10" Type="http://schemas.openxmlformats.org/officeDocument/2006/relationships/hyperlink" Target="https://learn.microsoft.com/en-us/dotnet/framework/data/adonet/ef/language-reference/linq-to-entities" TargetMode="External"/><Relationship Id="rId694" Type="http://schemas.openxmlformats.org/officeDocument/2006/relationships/hyperlink" Target="https://www.infoworld.com/article/2911364/programming-the-object-services-layer-in-entity-framework.html" TargetMode="External"/><Relationship Id="rId708" Type="http://schemas.openxmlformats.org/officeDocument/2006/relationships/hyperlink" Target="https://www.infoworld.com/article/2911364/programming-the-object-services-layer-in-entity-framework.html" TargetMode="External"/><Relationship Id="rId347" Type="http://schemas.openxmlformats.org/officeDocument/2006/relationships/hyperlink" Target="https://www.hoshmandan.com/Home/DetailsPost/100/CodeFirst-or-DBFirst-" TargetMode="External"/><Relationship Id="rId44" Type="http://schemas.openxmlformats.org/officeDocument/2006/relationships/hyperlink" Target="http://www.program98.com/codenevis/%d8%aa%d8%a7%d8%b1%db%8c%d8%ae%da%86%d9%87-%d9%88-%d8%aa%da%a9%d8%a7%d9%85%d9%84-%d9%85%d8%a7%db%8c%da%a9%d8%b1%d9%88%d8%b3%d8%a7%d9%81%d8%aa-entity-framework/" TargetMode="External"/><Relationship Id="rId554" Type="http://schemas.openxmlformats.org/officeDocument/2006/relationships/hyperlink" Target="https://mizfa.com/blog/tag/entity-framework-core/" TargetMode="External"/><Relationship Id="rId761" Type="http://schemas.openxmlformats.org/officeDocument/2006/relationships/hyperlink" Target="https://barnamenevis.org/showthread.php?341260-%D8%A2%D9%85%D9%88%D8%B2%D8%B4-%D8%A7%D8%B3%D8%AA%D9%81%D8%A7%D8%AF%D9%87-%D8%A7%D8%B2-Entity-Framework-%D8%AF%D8%B1-%D9%85%D8%B9%D9%85%D8%A7%D8%B1%DB%8C-3-%D9%84%D8%A7%DB%8C%D9%87-%D9%87%D9%85%D8%B1%D8%A7%D9%87-%D8%A8%D8%A7-%D9%85%D8%AB%D8%A7%D9%84-%D8%B9%D9%85%D9%84%DB%8C" TargetMode="External"/><Relationship Id="rId193" Type="http://schemas.openxmlformats.org/officeDocument/2006/relationships/hyperlink" Target="https://learn.microsoft.com/en-us/ef/" TargetMode="External"/><Relationship Id="rId207" Type="http://schemas.openxmlformats.org/officeDocument/2006/relationships/hyperlink" Target="https://fa.wikipedia.org/wiki/%D8%A7%D9%86%D8%AA%DB%8C%D8%AA%DB%8C_%D9%81%D8%B1%DB%8C%D9%85_%D9%88%D8%B1%DA%A9" TargetMode="External"/><Relationship Id="rId414" Type="http://schemas.openxmlformats.org/officeDocument/2006/relationships/hyperlink" Target="https://toplearn.com/c/Rg5K" TargetMode="External"/><Relationship Id="rId498" Type="http://schemas.openxmlformats.org/officeDocument/2006/relationships/hyperlink" Target="https://bing.com/search?q=%d8%b3%d8%a7%d8%ae%d8%aa%d8%a7%d8%b1+%da%a9%d8%af%d9%86%d9%88%db%8c%d8%b3%db%8c+%d9%88+%d8%a7%d8%b3%d8%aa%d9%81%d8%a7%d8%af%d9%87+%d8%a7%d8%b2+Entity+Framework" TargetMode="External"/><Relationship Id="rId621" Type="http://schemas.openxmlformats.org/officeDocument/2006/relationships/hyperlink" Target="https://learn.microsoft.com/en-us/dotnet/framework/data/adonet/ef/language-reference/linq-to-entitie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irshayan\AppData\Local\Microsoft\Office\16.0\DTS\en-US%7bE80A21E9-0956-4395-9642-5236C71735D1%7d\%7b5ADA49E7-1026-4881-911E-EE41B74618BB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{5ADA49E7-1026-4881-911E-EE41B74618BB}tf16392796_win32</Template>
  <TotalTime>44</TotalTime>
  <Pages>15</Pages>
  <Words>21947</Words>
  <Characters>125102</Characters>
  <Application>Microsoft Office Word</Application>
  <DocSecurity>0</DocSecurity>
  <Lines>1042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Amirshayan</dc:creator>
  <cp:keywords/>
  <dc:description/>
  <cp:lastModifiedBy>Amirshayan jalili</cp:lastModifiedBy>
  <cp:revision>7</cp:revision>
  <dcterms:created xsi:type="dcterms:W3CDTF">2024-01-01T12:34:00Z</dcterms:created>
  <dcterms:modified xsi:type="dcterms:W3CDTF">2024-01-23T22:01:00Z</dcterms:modified>
</cp:coreProperties>
</file>